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9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0"/>
        <w:gridCol w:w="9673"/>
        <w:gridCol w:w="2226"/>
      </w:tblGrid>
      <w:tr w:rsidR="00A25C1A" w:rsidRPr="005837A6" w14:paraId="19062B1F" w14:textId="77777777" w:rsidTr="00C54DE5">
        <w:trPr>
          <w:trHeight w:val="1125"/>
        </w:trPr>
        <w:tc>
          <w:tcPr>
            <w:tcW w:w="1065" w:type="pct"/>
            <w:shd w:val="clear" w:color="auto" w:fill="auto"/>
            <w:vAlign w:val="center"/>
          </w:tcPr>
          <w:p w14:paraId="42A662D7" w14:textId="77777777" w:rsidR="00A25C1A" w:rsidRPr="005837A6" w:rsidRDefault="00A25C1A" w:rsidP="00CB7C4B">
            <w:pPr>
              <w:pStyle w:val="Header"/>
              <w:jc w:val="left"/>
              <w:rPr>
                <w:rFonts w:asciiTheme="minorHAnsi" w:hAnsiTheme="minorHAnsi" w:cstheme="minorHAnsi"/>
                <w:b/>
                <w:sz w:val="24"/>
                <w:szCs w:val="24"/>
              </w:rPr>
            </w:pPr>
            <w:r w:rsidRPr="005837A6">
              <w:rPr>
                <w:rFonts w:asciiTheme="minorHAnsi" w:hAnsiTheme="minorHAnsi" w:cstheme="minorHAnsi"/>
                <w:b/>
                <w:noProof/>
                <w:sz w:val="24"/>
                <w:szCs w:val="24"/>
              </w:rPr>
              <w:drawing>
                <wp:inline distT="0" distB="0" distL="0" distR="0" wp14:anchorId="36633E01" wp14:editId="184E84C8">
                  <wp:extent cx="1819275" cy="2571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urrana - medium.jpg"/>
                          <pic:cNvPicPr/>
                        </pic:nvPicPr>
                        <pic:blipFill>
                          <a:blip r:embed="rId8">
                            <a:extLst>
                              <a:ext uri="{28A0092B-C50C-407E-A947-70E740481C1C}">
                                <a14:useLocalDpi xmlns:a14="http://schemas.microsoft.com/office/drawing/2010/main" val="0"/>
                              </a:ext>
                            </a:extLst>
                          </a:blip>
                          <a:stretch>
                            <a:fillRect/>
                          </a:stretch>
                        </pic:blipFill>
                        <pic:spPr>
                          <a:xfrm>
                            <a:off x="0" y="0"/>
                            <a:ext cx="1819275" cy="257175"/>
                          </a:xfrm>
                          <a:prstGeom prst="rect">
                            <a:avLst/>
                          </a:prstGeom>
                        </pic:spPr>
                      </pic:pic>
                    </a:graphicData>
                  </a:graphic>
                </wp:inline>
              </w:drawing>
            </w:r>
          </w:p>
        </w:tc>
        <w:tc>
          <w:tcPr>
            <w:tcW w:w="3199" w:type="pct"/>
            <w:shd w:val="clear" w:color="auto" w:fill="auto"/>
          </w:tcPr>
          <w:p w14:paraId="7FDCD270" w14:textId="77777777" w:rsidR="008F018D" w:rsidRDefault="008F018D" w:rsidP="009239F2">
            <w:pPr>
              <w:jc w:val="center"/>
              <w:rPr>
                <w:rFonts w:asciiTheme="minorHAnsi" w:hAnsiTheme="minorHAnsi" w:cstheme="minorHAnsi"/>
                <w:b/>
                <w:sz w:val="24"/>
                <w:szCs w:val="24"/>
              </w:rPr>
            </w:pPr>
          </w:p>
          <w:p w14:paraId="7BA554C7" w14:textId="77777777" w:rsidR="008F018D" w:rsidRDefault="008F018D" w:rsidP="009239F2">
            <w:pPr>
              <w:jc w:val="center"/>
              <w:rPr>
                <w:rFonts w:asciiTheme="minorHAnsi" w:hAnsiTheme="minorHAnsi" w:cstheme="minorHAnsi"/>
                <w:b/>
                <w:sz w:val="24"/>
                <w:szCs w:val="24"/>
              </w:rPr>
            </w:pPr>
          </w:p>
          <w:p w14:paraId="1B83C3EA" w14:textId="7F4E0296" w:rsidR="00A25C1A" w:rsidRPr="005837A6" w:rsidRDefault="00A25C1A" w:rsidP="009239F2">
            <w:pPr>
              <w:jc w:val="center"/>
              <w:rPr>
                <w:rFonts w:asciiTheme="minorHAnsi" w:hAnsiTheme="minorHAnsi" w:cstheme="minorHAnsi"/>
                <w:b/>
                <w:sz w:val="24"/>
                <w:szCs w:val="24"/>
              </w:rPr>
            </w:pPr>
            <w:r>
              <w:rPr>
                <w:rFonts w:asciiTheme="minorHAnsi" w:hAnsiTheme="minorHAnsi" w:cstheme="minorHAnsi"/>
                <w:b/>
                <w:sz w:val="24"/>
                <w:szCs w:val="24"/>
              </w:rPr>
              <w:t>Final Inspection</w:t>
            </w:r>
            <w:r w:rsidR="008827FB">
              <w:rPr>
                <w:rFonts w:asciiTheme="minorHAnsi" w:hAnsiTheme="minorHAnsi" w:cstheme="minorHAnsi"/>
                <w:b/>
                <w:sz w:val="24"/>
                <w:szCs w:val="24"/>
              </w:rPr>
              <w:t xml:space="preserve"> Checklist</w:t>
            </w:r>
          </w:p>
          <w:p w14:paraId="2A39E4F8" w14:textId="77777777" w:rsidR="00A25C1A" w:rsidRPr="005837A6" w:rsidRDefault="00A25C1A" w:rsidP="00097598">
            <w:pPr>
              <w:rPr>
                <w:rFonts w:asciiTheme="minorHAnsi" w:hAnsiTheme="minorHAnsi" w:cstheme="minorHAnsi"/>
                <w:b/>
                <w:sz w:val="24"/>
                <w:szCs w:val="24"/>
              </w:rPr>
            </w:pPr>
          </w:p>
        </w:tc>
        <w:tc>
          <w:tcPr>
            <w:tcW w:w="736" w:type="pct"/>
            <w:shd w:val="clear" w:color="auto" w:fill="auto"/>
          </w:tcPr>
          <w:p w14:paraId="0A11D4CA" w14:textId="77777777" w:rsidR="00A25C1A" w:rsidRPr="005837A6" w:rsidRDefault="00A25C1A" w:rsidP="00CB7C4B">
            <w:pPr>
              <w:pStyle w:val="Header"/>
              <w:jc w:val="left"/>
              <w:rPr>
                <w:rFonts w:asciiTheme="minorHAnsi" w:hAnsiTheme="minorHAnsi" w:cstheme="minorHAnsi"/>
                <w:sz w:val="24"/>
                <w:szCs w:val="24"/>
              </w:rPr>
            </w:pPr>
          </w:p>
          <w:p w14:paraId="1A079628" w14:textId="77777777" w:rsidR="008F018D" w:rsidRDefault="008F018D" w:rsidP="00A25C1A">
            <w:pPr>
              <w:pStyle w:val="Header"/>
              <w:rPr>
                <w:rFonts w:asciiTheme="minorHAnsi" w:hAnsiTheme="minorHAnsi" w:cstheme="minorHAnsi"/>
                <w:sz w:val="24"/>
                <w:szCs w:val="24"/>
              </w:rPr>
            </w:pPr>
          </w:p>
          <w:p w14:paraId="691D02ED" w14:textId="62E5840B" w:rsidR="00A25C1A" w:rsidRPr="005837A6" w:rsidRDefault="00A25C1A" w:rsidP="00A25C1A">
            <w:pPr>
              <w:pStyle w:val="Header"/>
              <w:rPr>
                <w:rFonts w:asciiTheme="minorHAnsi" w:hAnsiTheme="minorHAnsi" w:cstheme="minorHAnsi"/>
                <w:sz w:val="24"/>
                <w:szCs w:val="24"/>
              </w:rPr>
            </w:pPr>
            <w:r w:rsidRPr="005837A6">
              <w:rPr>
                <w:rFonts w:asciiTheme="minorHAnsi" w:hAnsiTheme="minorHAnsi" w:cstheme="minorHAnsi"/>
                <w:sz w:val="24"/>
                <w:szCs w:val="24"/>
              </w:rPr>
              <w:t xml:space="preserve">Sheet </w:t>
            </w:r>
            <w:r>
              <w:rPr>
                <w:rFonts w:asciiTheme="minorHAnsi" w:hAnsiTheme="minorHAnsi" w:cstheme="minorHAnsi"/>
                <w:sz w:val="24"/>
                <w:szCs w:val="24"/>
              </w:rPr>
              <w:t xml:space="preserve">1 </w:t>
            </w:r>
            <w:r w:rsidRPr="005837A6">
              <w:rPr>
                <w:rFonts w:asciiTheme="minorHAnsi" w:hAnsiTheme="minorHAnsi" w:cstheme="minorHAnsi"/>
                <w:sz w:val="24"/>
                <w:szCs w:val="24"/>
              </w:rPr>
              <w:t xml:space="preserve">of </w:t>
            </w:r>
            <w:r>
              <w:rPr>
                <w:rFonts w:asciiTheme="minorHAnsi" w:hAnsiTheme="minorHAnsi" w:cstheme="minorHAnsi"/>
                <w:sz w:val="24"/>
                <w:szCs w:val="24"/>
              </w:rPr>
              <w:t>1</w:t>
            </w:r>
          </w:p>
        </w:tc>
      </w:tr>
    </w:tbl>
    <w:p w14:paraId="554E8639" w14:textId="3C5CE130" w:rsidR="00FE0C02" w:rsidRPr="005837A6" w:rsidRDefault="00FE0C02" w:rsidP="00EA660F">
      <w:pPr>
        <w:pStyle w:val="Heading1"/>
        <w:jc w:val="left"/>
        <w:rPr>
          <w:rFonts w:asciiTheme="minorHAnsi" w:hAnsiTheme="minorHAnsi" w:cstheme="minorHAnsi"/>
          <w:b w:val="0"/>
          <w:sz w:val="24"/>
          <w:szCs w:val="24"/>
          <w:highlight w:val="yellow"/>
          <w:lang w:val="en-US"/>
        </w:rPr>
      </w:pP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66"/>
        <w:gridCol w:w="578"/>
        <w:gridCol w:w="425"/>
        <w:gridCol w:w="4822"/>
        <w:gridCol w:w="5104"/>
        <w:gridCol w:w="1841"/>
        <w:gridCol w:w="2126"/>
      </w:tblGrid>
      <w:tr w:rsidR="006724A7" w:rsidRPr="005837A6" w14:paraId="52156A42" w14:textId="77777777" w:rsidTr="00506C3F">
        <w:trPr>
          <w:trHeight w:val="284"/>
        </w:trPr>
        <w:tc>
          <w:tcPr>
            <w:tcW w:w="2009" w:type="pct"/>
            <w:gridSpan w:val="4"/>
            <w:tcBorders>
              <w:bottom w:val="nil"/>
            </w:tcBorders>
            <w:shd w:val="clear" w:color="auto" w:fill="auto"/>
          </w:tcPr>
          <w:p w14:paraId="40802068" w14:textId="2C6C5EC8" w:rsidR="00C54DE5" w:rsidRPr="00EE5E2D" w:rsidRDefault="00EE3644" w:rsidP="00AB2D5C">
            <w:pPr>
              <w:spacing w:before="60"/>
              <w:rPr>
                <w:rFonts w:asciiTheme="minorHAnsi" w:hAnsiTheme="minorHAnsi" w:cstheme="minorHAnsi"/>
                <w:b/>
                <w:sz w:val="18"/>
                <w:szCs w:val="18"/>
              </w:rPr>
            </w:pPr>
            <w:r>
              <w:rPr>
                <w:rFonts w:asciiTheme="minorHAnsi" w:hAnsiTheme="minorHAnsi" w:cstheme="minorHAnsi"/>
                <w:b/>
                <w:sz w:val="18"/>
                <w:szCs w:val="18"/>
              </w:rPr>
              <w:t>Pa</w:t>
            </w:r>
            <w:r w:rsidR="00C54DE5" w:rsidRPr="00EE5E2D">
              <w:rPr>
                <w:rFonts w:asciiTheme="minorHAnsi" w:hAnsiTheme="minorHAnsi" w:cstheme="minorHAnsi"/>
                <w:b/>
                <w:sz w:val="18"/>
                <w:szCs w:val="18"/>
              </w:rPr>
              <w:t>rt Number</w:t>
            </w:r>
            <w:r w:rsidR="006724A7">
              <w:rPr>
                <w:rFonts w:asciiTheme="minorHAnsi" w:hAnsiTheme="minorHAnsi" w:cstheme="minorHAnsi"/>
                <w:b/>
                <w:sz w:val="18"/>
                <w:szCs w:val="18"/>
              </w:rPr>
              <w:t xml:space="preserve">:  </w:t>
            </w:r>
            <w:r w:rsidR="00097598" w:rsidRPr="00097598">
              <w:rPr>
                <w:rFonts w:asciiTheme="minorHAnsi" w:hAnsiTheme="minorHAnsi" w:cstheme="minorHAnsi"/>
              </w:rPr>
              <w:t>827PWS002-R03</w:t>
            </w:r>
          </w:p>
        </w:tc>
        <w:tc>
          <w:tcPr>
            <w:tcW w:w="1683" w:type="pct"/>
            <w:tcBorders>
              <w:bottom w:val="nil"/>
            </w:tcBorders>
            <w:shd w:val="clear" w:color="auto" w:fill="auto"/>
          </w:tcPr>
          <w:p w14:paraId="0E681E9C" w14:textId="3CFFC1FE" w:rsidR="00C54DE5" w:rsidRPr="00EE5E2D" w:rsidRDefault="00C54DE5" w:rsidP="00AB2D5C">
            <w:pPr>
              <w:spacing w:before="60"/>
              <w:rPr>
                <w:rFonts w:asciiTheme="minorHAnsi" w:hAnsiTheme="minorHAnsi" w:cstheme="minorHAnsi"/>
                <w:b/>
                <w:sz w:val="18"/>
                <w:szCs w:val="18"/>
              </w:rPr>
            </w:pPr>
            <w:r w:rsidRPr="00EE5E2D">
              <w:rPr>
                <w:rFonts w:asciiTheme="minorHAnsi" w:hAnsiTheme="minorHAnsi" w:cstheme="minorHAnsi"/>
                <w:b/>
                <w:sz w:val="18"/>
                <w:szCs w:val="18"/>
              </w:rPr>
              <w:t>Part Name</w:t>
            </w:r>
            <w:r w:rsidR="006724A7">
              <w:rPr>
                <w:rFonts w:asciiTheme="minorHAnsi" w:hAnsiTheme="minorHAnsi" w:cstheme="minorHAnsi"/>
                <w:b/>
                <w:sz w:val="18"/>
                <w:szCs w:val="18"/>
              </w:rPr>
              <w:t>:</w:t>
            </w:r>
            <w:r w:rsidR="00D0617C">
              <w:rPr>
                <w:rFonts w:asciiTheme="minorHAnsi" w:hAnsiTheme="minorHAnsi" w:cstheme="minorHAnsi"/>
                <w:b/>
                <w:sz w:val="18"/>
                <w:szCs w:val="18"/>
              </w:rPr>
              <w:t xml:space="preserve"> </w:t>
            </w:r>
            <w:r w:rsidR="00097598" w:rsidRPr="00097598">
              <w:rPr>
                <w:rFonts w:asciiTheme="minorHAnsi" w:hAnsiTheme="minorHAnsi" w:cstheme="minorHAnsi"/>
                <w:sz w:val="18"/>
                <w:szCs w:val="18"/>
                <w:lang w:val="it-IT"/>
              </w:rPr>
              <w:t>Power Supply Assembly</w:t>
            </w:r>
          </w:p>
        </w:tc>
        <w:tc>
          <w:tcPr>
            <w:tcW w:w="607" w:type="pct"/>
            <w:vMerge w:val="restart"/>
            <w:shd w:val="clear" w:color="auto" w:fill="auto"/>
          </w:tcPr>
          <w:p w14:paraId="4FAE20FD" w14:textId="0760E12C" w:rsidR="00C54DE5" w:rsidRPr="00EE5E2D" w:rsidRDefault="00C54DE5" w:rsidP="003F7EEB">
            <w:pPr>
              <w:spacing w:before="60"/>
              <w:rPr>
                <w:rFonts w:asciiTheme="minorHAnsi" w:hAnsiTheme="minorHAnsi" w:cstheme="minorHAnsi"/>
                <w:b/>
                <w:i/>
                <w:sz w:val="18"/>
                <w:szCs w:val="18"/>
              </w:rPr>
            </w:pPr>
            <w:r w:rsidRPr="00EE5E2D">
              <w:rPr>
                <w:rFonts w:asciiTheme="minorHAnsi" w:hAnsiTheme="minorHAnsi" w:cstheme="minorHAnsi"/>
                <w:b/>
                <w:i/>
                <w:sz w:val="18"/>
                <w:szCs w:val="18"/>
              </w:rPr>
              <w:t xml:space="preserve"> </w:t>
            </w:r>
            <w:r>
              <w:rPr>
                <w:rFonts w:asciiTheme="minorHAnsi" w:hAnsiTheme="minorHAnsi" w:cstheme="minorHAnsi"/>
                <w:b/>
                <w:i/>
                <w:sz w:val="18"/>
                <w:szCs w:val="18"/>
              </w:rPr>
              <w:t>Job Number</w:t>
            </w:r>
            <w:r w:rsidR="006724A7">
              <w:rPr>
                <w:rFonts w:asciiTheme="minorHAnsi" w:hAnsiTheme="minorHAnsi" w:cstheme="minorHAnsi"/>
                <w:b/>
                <w:i/>
                <w:sz w:val="18"/>
                <w:szCs w:val="18"/>
              </w:rPr>
              <w:t>:</w:t>
            </w:r>
          </w:p>
          <w:p w14:paraId="2C57CBBD" w14:textId="77777777" w:rsidR="00C54DE5" w:rsidRPr="00EE5E2D" w:rsidRDefault="00C54DE5" w:rsidP="00CE378B">
            <w:pPr>
              <w:tabs>
                <w:tab w:val="left" w:pos="253"/>
              </w:tabs>
              <w:rPr>
                <w:rFonts w:asciiTheme="minorHAnsi" w:hAnsiTheme="minorHAnsi" w:cstheme="minorHAnsi"/>
                <w:sz w:val="18"/>
                <w:szCs w:val="18"/>
              </w:rPr>
            </w:pPr>
            <w:r w:rsidRPr="00EE5E2D">
              <w:rPr>
                <w:rFonts w:asciiTheme="minorHAnsi" w:hAnsiTheme="minorHAnsi" w:cstheme="minorHAnsi"/>
                <w:sz w:val="18"/>
                <w:szCs w:val="18"/>
              </w:rPr>
              <w:tab/>
            </w:r>
          </w:p>
        </w:tc>
        <w:tc>
          <w:tcPr>
            <w:tcW w:w="701" w:type="pct"/>
            <w:vMerge w:val="restart"/>
            <w:shd w:val="clear" w:color="auto" w:fill="auto"/>
          </w:tcPr>
          <w:p w14:paraId="62B4EDD8" w14:textId="2AAB1AE5" w:rsidR="00C54DE5" w:rsidRPr="00EE5E2D" w:rsidRDefault="00C54DE5" w:rsidP="00C54DE5">
            <w:pPr>
              <w:spacing w:before="60"/>
              <w:rPr>
                <w:rFonts w:asciiTheme="minorHAnsi" w:hAnsiTheme="minorHAnsi" w:cstheme="minorHAnsi"/>
                <w:b/>
                <w:i/>
                <w:sz w:val="18"/>
                <w:szCs w:val="18"/>
              </w:rPr>
            </w:pPr>
            <w:r w:rsidRPr="00C54DE5">
              <w:rPr>
                <w:rFonts w:asciiTheme="minorHAnsi" w:hAnsiTheme="minorHAnsi" w:cstheme="minorHAnsi"/>
                <w:b/>
                <w:i/>
                <w:sz w:val="18"/>
                <w:szCs w:val="18"/>
              </w:rPr>
              <w:t>Batch Number</w:t>
            </w:r>
            <w:r w:rsidR="006724A7">
              <w:rPr>
                <w:rFonts w:asciiTheme="minorHAnsi" w:hAnsiTheme="minorHAnsi" w:cstheme="minorHAnsi"/>
                <w:b/>
                <w:i/>
                <w:sz w:val="18"/>
                <w:szCs w:val="18"/>
              </w:rPr>
              <w:t>:</w:t>
            </w:r>
          </w:p>
        </w:tc>
      </w:tr>
      <w:tr w:rsidR="006724A7" w:rsidRPr="005837A6" w14:paraId="028546FD" w14:textId="77777777" w:rsidTr="00506C3F">
        <w:trPr>
          <w:trHeight w:val="60"/>
        </w:trPr>
        <w:tc>
          <w:tcPr>
            <w:tcW w:w="2009" w:type="pct"/>
            <w:gridSpan w:val="4"/>
            <w:tcBorders>
              <w:top w:val="nil"/>
            </w:tcBorders>
            <w:shd w:val="clear" w:color="auto" w:fill="auto"/>
          </w:tcPr>
          <w:p w14:paraId="1A9A4A4F" w14:textId="1BC867AF" w:rsidR="00C54DE5" w:rsidRPr="00EE5E2D" w:rsidRDefault="00C54DE5" w:rsidP="00CE378B">
            <w:pPr>
              <w:tabs>
                <w:tab w:val="left" w:pos="243"/>
              </w:tabs>
              <w:rPr>
                <w:rFonts w:asciiTheme="minorHAnsi" w:hAnsiTheme="minorHAnsi" w:cstheme="minorHAnsi"/>
                <w:sz w:val="18"/>
                <w:szCs w:val="18"/>
              </w:rPr>
            </w:pPr>
          </w:p>
        </w:tc>
        <w:tc>
          <w:tcPr>
            <w:tcW w:w="1683" w:type="pct"/>
            <w:tcBorders>
              <w:top w:val="nil"/>
            </w:tcBorders>
            <w:shd w:val="clear" w:color="auto" w:fill="auto"/>
          </w:tcPr>
          <w:p w14:paraId="2C21747E" w14:textId="2E0FA797" w:rsidR="00C54DE5" w:rsidRPr="00EE5E2D" w:rsidRDefault="00C54DE5" w:rsidP="00CE378B">
            <w:pPr>
              <w:tabs>
                <w:tab w:val="left" w:pos="244"/>
              </w:tabs>
              <w:rPr>
                <w:rFonts w:asciiTheme="minorHAnsi" w:hAnsiTheme="minorHAnsi" w:cstheme="minorHAnsi"/>
                <w:sz w:val="18"/>
                <w:szCs w:val="18"/>
                <w:lang w:val="it-IT"/>
              </w:rPr>
            </w:pPr>
            <w:r w:rsidRPr="00EE5E2D">
              <w:rPr>
                <w:rFonts w:asciiTheme="minorHAnsi" w:hAnsiTheme="minorHAnsi" w:cstheme="minorHAnsi"/>
                <w:sz w:val="18"/>
                <w:szCs w:val="18"/>
                <w:lang w:val="it-IT"/>
              </w:rPr>
              <w:tab/>
              <w:t xml:space="preserve"> </w:t>
            </w:r>
          </w:p>
        </w:tc>
        <w:tc>
          <w:tcPr>
            <w:tcW w:w="607" w:type="pct"/>
            <w:vMerge/>
            <w:tcBorders>
              <w:bottom w:val="single" w:sz="4" w:space="0" w:color="auto"/>
            </w:tcBorders>
            <w:shd w:val="clear" w:color="auto" w:fill="auto"/>
          </w:tcPr>
          <w:p w14:paraId="2CB601B7" w14:textId="77777777" w:rsidR="00C54DE5" w:rsidRPr="00EE5E2D" w:rsidRDefault="00C54DE5" w:rsidP="00CE378B">
            <w:pPr>
              <w:tabs>
                <w:tab w:val="left" w:pos="244"/>
              </w:tabs>
              <w:rPr>
                <w:rFonts w:asciiTheme="minorHAnsi" w:hAnsiTheme="minorHAnsi" w:cstheme="minorHAnsi"/>
                <w:sz w:val="18"/>
                <w:szCs w:val="18"/>
              </w:rPr>
            </w:pPr>
          </w:p>
        </w:tc>
        <w:tc>
          <w:tcPr>
            <w:tcW w:w="701" w:type="pct"/>
            <w:vMerge/>
            <w:tcBorders>
              <w:bottom w:val="single" w:sz="4" w:space="0" w:color="auto"/>
            </w:tcBorders>
            <w:shd w:val="clear" w:color="auto" w:fill="auto"/>
          </w:tcPr>
          <w:p w14:paraId="100A9F13" w14:textId="37900FAC" w:rsidR="00C54DE5" w:rsidRPr="00EE5E2D" w:rsidRDefault="00C54DE5" w:rsidP="00CE378B">
            <w:pPr>
              <w:tabs>
                <w:tab w:val="left" w:pos="244"/>
              </w:tabs>
              <w:rPr>
                <w:rFonts w:asciiTheme="minorHAnsi" w:hAnsiTheme="minorHAnsi" w:cstheme="minorHAnsi"/>
                <w:sz w:val="18"/>
                <w:szCs w:val="18"/>
              </w:rPr>
            </w:pPr>
          </w:p>
        </w:tc>
      </w:tr>
      <w:tr w:rsidR="006724A7" w:rsidRPr="005837A6" w14:paraId="23CE62DC" w14:textId="77777777" w:rsidTr="00506C3F">
        <w:trPr>
          <w:trHeight w:val="284"/>
        </w:trPr>
        <w:tc>
          <w:tcPr>
            <w:tcW w:w="2009" w:type="pct"/>
            <w:gridSpan w:val="4"/>
            <w:shd w:val="clear" w:color="auto" w:fill="auto"/>
            <w:vAlign w:val="center"/>
          </w:tcPr>
          <w:p w14:paraId="4E011C65" w14:textId="77777777" w:rsidR="00C74961" w:rsidRPr="00EE5E2D" w:rsidRDefault="00C74961" w:rsidP="00AB2D5C">
            <w:pPr>
              <w:jc w:val="center"/>
              <w:rPr>
                <w:rFonts w:asciiTheme="minorHAnsi" w:hAnsiTheme="minorHAnsi" w:cstheme="minorHAnsi"/>
                <w:b/>
                <w:sz w:val="18"/>
                <w:szCs w:val="18"/>
              </w:rPr>
            </w:pPr>
            <w:r w:rsidRPr="00EE5E2D">
              <w:rPr>
                <w:rFonts w:asciiTheme="minorHAnsi" w:hAnsiTheme="minorHAnsi" w:cstheme="minorHAnsi"/>
                <w:b/>
                <w:sz w:val="18"/>
                <w:szCs w:val="18"/>
              </w:rPr>
              <w:t>Characteristic Accountability</w:t>
            </w:r>
          </w:p>
        </w:tc>
        <w:tc>
          <w:tcPr>
            <w:tcW w:w="1683" w:type="pct"/>
            <w:shd w:val="clear" w:color="auto" w:fill="auto"/>
            <w:vAlign w:val="center"/>
          </w:tcPr>
          <w:p w14:paraId="66A0185E" w14:textId="77777777" w:rsidR="00C74961" w:rsidRPr="00EE5E2D" w:rsidRDefault="00C74961" w:rsidP="00AB2D5C">
            <w:pPr>
              <w:jc w:val="center"/>
              <w:rPr>
                <w:rFonts w:asciiTheme="minorHAnsi" w:hAnsiTheme="minorHAnsi" w:cstheme="minorHAnsi"/>
                <w:b/>
                <w:sz w:val="18"/>
                <w:szCs w:val="18"/>
              </w:rPr>
            </w:pPr>
            <w:r w:rsidRPr="00EE5E2D">
              <w:rPr>
                <w:rFonts w:asciiTheme="minorHAnsi" w:hAnsiTheme="minorHAnsi" w:cstheme="minorHAnsi"/>
                <w:b/>
                <w:sz w:val="18"/>
                <w:szCs w:val="18"/>
              </w:rPr>
              <w:t>Inspection / Test Results</w:t>
            </w:r>
          </w:p>
        </w:tc>
        <w:tc>
          <w:tcPr>
            <w:tcW w:w="607" w:type="pct"/>
            <w:vMerge w:val="restart"/>
            <w:shd w:val="clear" w:color="auto" w:fill="auto"/>
            <w:vAlign w:val="center"/>
          </w:tcPr>
          <w:p w14:paraId="26A5805E" w14:textId="24A54AD8" w:rsidR="00C74961" w:rsidRPr="00644F9F" w:rsidRDefault="00C74961" w:rsidP="009D3CE9">
            <w:pPr>
              <w:tabs>
                <w:tab w:val="left" w:pos="253"/>
              </w:tabs>
              <w:spacing w:before="60" w:after="60"/>
              <w:ind w:left="253" w:hanging="253"/>
              <w:rPr>
                <w:rFonts w:asciiTheme="minorHAnsi" w:hAnsiTheme="minorHAnsi" w:cstheme="minorHAnsi"/>
                <w:b/>
                <w:i/>
                <w:sz w:val="16"/>
                <w:szCs w:val="16"/>
              </w:rPr>
            </w:pPr>
            <w:r w:rsidRPr="00644F9F">
              <w:rPr>
                <w:rFonts w:asciiTheme="minorHAnsi" w:hAnsiTheme="minorHAnsi" w:cstheme="minorHAnsi"/>
                <w:b/>
                <w:i/>
                <w:sz w:val="16"/>
                <w:szCs w:val="16"/>
              </w:rPr>
              <w:t xml:space="preserve"> Tool </w:t>
            </w:r>
            <w:r>
              <w:rPr>
                <w:rFonts w:asciiTheme="minorHAnsi" w:hAnsiTheme="minorHAnsi" w:cstheme="minorHAnsi"/>
                <w:b/>
                <w:i/>
                <w:sz w:val="16"/>
                <w:szCs w:val="16"/>
              </w:rPr>
              <w:t>ID</w:t>
            </w:r>
          </w:p>
          <w:p w14:paraId="59B7AFDC" w14:textId="4C1F9CB9" w:rsidR="00C74961" w:rsidRPr="00EE5E2D" w:rsidRDefault="00C74961" w:rsidP="009D3CE9">
            <w:pPr>
              <w:tabs>
                <w:tab w:val="left" w:pos="253"/>
              </w:tabs>
              <w:spacing w:before="60" w:after="60"/>
              <w:ind w:left="253" w:hanging="253"/>
              <w:rPr>
                <w:rFonts w:asciiTheme="minorHAnsi" w:hAnsiTheme="minorHAnsi" w:cstheme="minorHAnsi"/>
                <w:b/>
                <w:sz w:val="18"/>
                <w:szCs w:val="18"/>
              </w:rPr>
            </w:pPr>
            <w:r w:rsidRPr="00644F9F">
              <w:rPr>
                <w:rFonts w:asciiTheme="minorHAnsi" w:hAnsiTheme="minorHAnsi" w:cstheme="minorHAnsi"/>
                <w:b/>
                <w:i/>
                <w:sz w:val="16"/>
                <w:szCs w:val="16"/>
              </w:rPr>
              <w:t xml:space="preserve">/ Cal </w:t>
            </w:r>
            <w:r w:rsidR="00EE3644">
              <w:rPr>
                <w:rFonts w:asciiTheme="minorHAnsi" w:hAnsiTheme="minorHAnsi" w:cstheme="minorHAnsi"/>
                <w:b/>
                <w:i/>
                <w:sz w:val="16"/>
                <w:szCs w:val="16"/>
              </w:rPr>
              <w:t xml:space="preserve">Due </w:t>
            </w:r>
            <w:r w:rsidRPr="00644F9F">
              <w:rPr>
                <w:rFonts w:asciiTheme="minorHAnsi" w:hAnsiTheme="minorHAnsi" w:cstheme="minorHAnsi"/>
                <w:b/>
                <w:i/>
                <w:sz w:val="16"/>
                <w:szCs w:val="16"/>
              </w:rPr>
              <w:t>Date</w:t>
            </w:r>
          </w:p>
        </w:tc>
        <w:tc>
          <w:tcPr>
            <w:tcW w:w="701" w:type="pct"/>
            <w:vMerge w:val="restart"/>
            <w:shd w:val="clear" w:color="auto" w:fill="auto"/>
            <w:vAlign w:val="center"/>
          </w:tcPr>
          <w:p w14:paraId="105B90CB" w14:textId="59A89F4E" w:rsidR="00C74961" w:rsidRPr="00EE5E2D" w:rsidRDefault="00C74961" w:rsidP="00CB7C4B">
            <w:pPr>
              <w:rPr>
                <w:rFonts w:asciiTheme="minorHAnsi" w:hAnsiTheme="minorHAnsi" w:cstheme="minorHAnsi"/>
                <w:b/>
                <w:sz w:val="18"/>
                <w:szCs w:val="18"/>
              </w:rPr>
            </w:pPr>
            <w:r w:rsidRPr="00EE3644">
              <w:rPr>
                <w:rFonts w:asciiTheme="minorHAnsi" w:hAnsiTheme="minorHAnsi" w:cstheme="minorHAnsi"/>
                <w:b/>
                <w:i/>
                <w:sz w:val="18"/>
                <w:szCs w:val="18"/>
              </w:rPr>
              <w:t xml:space="preserve"> </w:t>
            </w:r>
            <w:r w:rsidR="00506C3F" w:rsidRPr="00EE3644">
              <w:rPr>
                <w:rFonts w:asciiTheme="minorHAnsi" w:hAnsiTheme="minorHAnsi" w:cstheme="minorHAnsi"/>
                <w:b/>
                <w:i/>
                <w:sz w:val="18"/>
                <w:szCs w:val="18"/>
              </w:rPr>
              <w:t>Operator</w:t>
            </w:r>
            <w:r w:rsidR="00506C3F">
              <w:rPr>
                <w:rFonts w:asciiTheme="minorHAnsi" w:hAnsiTheme="minorHAnsi" w:cstheme="minorHAnsi"/>
                <w:b/>
                <w:sz w:val="18"/>
                <w:szCs w:val="18"/>
              </w:rPr>
              <w:t xml:space="preserve"> S</w:t>
            </w:r>
            <w:r w:rsidR="00506C3F">
              <w:rPr>
                <w:rFonts w:asciiTheme="minorHAnsi" w:hAnsiTheme="minorHAnsi" w:cstheme="minorHAnsi"/>
                <w:b/>
                <w:i/>
                <w:sz w:val="18"/>
                <w:szCs w:val="18"/>
              </w:rPr>
              <w:t>ignature / Date</w:t>
            </w:r>
          </w:p>
        </w:tc>
      </w:tr>
      <w:tr w:rsidR="006724A7" w:rsidRPr="00644F9F" w14:paraId="36017823" w14:textId="77777777" w:rsidTr="00506C3F">
        <w:trPr>
          <w:trHeight w:val="593"/>
        </w:trPr>
        <w:tc>
          <w:tcPr>
            <w:tcW w:w="279" w:type="pct"/>
            <w:gridSpan w:val="2"/>
            <w:shd w:val="clear" w:color="auto" w:fill="auto"/>
          </w:tcPr>
          <w:p w14:paraId="47C0E711" w14:textId="77777777" w:rsidR="00EE3644" w:rsidRPr="00644F9F" w:rsidRDefault="00EE3644" w:rsidP="009D3CE9">
            <w:pPr>
              <w:spacing w:before="60" w:after="60"/>
              <w:rPr>
                <w:rFonts w:asciiTheme="minorHAnsi" w:hAnsiTheme="minorHAnsi" w:cstheme="minorHAnsi"/>
                <w:b/>
                <w:sz w:val="16"/>
                <w:szCs w:val="16"/>
              </w:rPr>
            </w:pPr>
            <w:r>
              <w:rPr>
                <w:rFonts w:asciiTheme="minorHAnsi" w:hAnsiTheme="minorHAnsi" w:cstheme="minorHAnsi"/>
                <w:b/>
                <w:sz w:val="16"/>
                <w:szCs w:val="16"/>
              </w:rPr>
              <w:t xml:space="preserve">  Drawing Reference</w:t>
            </w:r>
          </w:p>
        </w:tc>
        <w:tc>
          <w:tcPr>
            <w:tcW w:w="140" w:type="pct"/>
            <w:shd w:val="clear" w:color="auto" w:fill="auto"/>
          </w:tcPr>
          <w:p w14:paraId="5495D565" w14:textId="5525FBE6" w:rsidR="00EE3644" w:rsidRPr="00644F9F" w:rsidRDefault="006724A7" w:rsidP="009D3CE9">
            <w:pPr>
              <w:spacing w:before="60" w:after="60"/>
              <w:rPr>
                <w:rFonts w:asciiTheme="minorHAnsi" w:hAnsiTheme="minorHAnsi" w:cstheme="minorHAnsi"/>
                <w:b/>
                <w:sz w:val="16"/>
                <w:szCs w:val="16"/>
              </w:rPr>
            </w:pPr>
            <w:r>
              <w:rPr>
                <w:rFonts w:asciiTheme="minorHAnsi" w:hAnsiTheme="minorHAnsi" w:cstheme="minorHAnsi"/>
                <w:b/>
                <w:sz w:val="16"/>
                <w:szCs w:val="16"/>
              </w:rPr>
              <w:t>OP</w:t>
            </w:r>
          </w:p>
        </w:tc>
        <w:tc>
          <w:tcPr>
            <w:tcW w:w="1590" w:type="pct"/>
            <w:shd w:val="clear" w:color="auto" w:fill="auto"/>
          </w:tcPr>
          <w:p w14:paraId="1B50D498" w14:textId="76BC9D51" w:rsidR="00EE3644" w:rsidRPr="00644F9F" w:rsidRDefault="00EE3644" w:rsidP="009D3CE9">
            <w:pPr>
              <w:spacing w:before="60" w:after="60"/>
              <w:rPr>
                <w:rFonts w:asciiTheme="minorHAnsi" w:hAnsiTheme="minorHAnsi" w:cstheme="minorHAnsi"/>
                <w:b/>
                <w:sz w:val="16"/>
                <w:szCs w:val="16"/>
              </w:rPr>
            </w:pPr>
            <w:r w:rsidRPr="00644F9F">
              <w:rPr>
                <w:rFonts w:asciiTheme="minorHAnsi" w:hAnsiTheme="minorHAnsi" w:cstheme="minorHAnsi"/>
                <w:b/>
                <w:sz w:val="16"/>
                <w:szCs w:val="16"/>
              </w:rPr>
              <w:t xml:space="preserve"> Requirement</w:t>
            </w:r>
          </w:p>
        </w:tc>
        <w:tc>
          <w:tcPr>
            <w:tcW w:w="1683" w:type="pct"/>
            <w:shd w:val="clear" w:color="auto" w:fill="auto"/>
          </w:tcPr>
          <w:p w14:paraId="06F89C38" w14:textId="2F5E2604" w:rsidR="00EE3644" w:rsidRPr="00644F9F" w:rsidRDefault="00EE3644" w:rsidP="009D3CE9">
            <w:pPr>
              <w:spacing w:before="60" w:after="60"/>
              <w:rPr>
                <w:rFonts w:asciiTheme="minorHAnsi" w:hAnsiTheme="minorHAnsi" w:cstheme="minorHAnsi"/>
                <w:b/>
                <w:sz w:val="16"/>
                <w:szCs w:val="16"/>
              </w:rPr>
            </w:pPr>
            <w:r w:rsidRPr="00644F9F">
              <w:rPr>
                <w:rFonts w:asciiTheme="minorHAnsi" w:hAnsiTheme="minorHAnsi" w:cstheme="minorHAnsi"/>
                <w:b/>
                <w:sz w:val="16"/>
                <w:szCs w:val="16"/>
              </w:rPr>
              <w:t xml:space="preserve"> Results</w:t>
            </w:r>
          </w:p>
        </w:tc>
        <w:tc>
          <w:tcPr>
            <w:tcW w:w="607" w:type="pct"/>
            <w:vMerge/>
            <w:shd w:val="clear" w:color="auto" w:fill="auto"/>
          </w:tcPr>
          <w:p w14:paraId="2E5DB433" w14:textId="77777777" w:rsidR="00EE3644" w:rsidRPr="00644F9F" w:rsidRDefault="00EE3644" w:rsidP="00C54DE5">
            <w:pPr>
              <w:spacing w:before="60" w:after="60"/>
              <w:rPr>
                <w:rFonts w:asciiTheme="minorHAnsi" w:hAnsiTheme="minorHAnsi" w:cstheme="minorHAnsi"/>
                <w:b/>
                <w:sz w:val="16"/>
                <w:szCs w:val="16"/>
              </w:rPr>
            </w:pPr>
          </w:p>
        </w:tc>
        <w:tc>
          <w:tcPr>
            <w:tcW w:w="701" w:type="pct"/>
            <w:vMerge/>
            <w:shd w:val="clear" w:color="auto" w:fill="auto"/>
          </w:tcPr>
          <w:p w14:paraId="0AD8B0C0" w14:textId="1A46EF79" w:rsidR="00EE3644" w:rsidRPr="00644F9F" w:rsidRDefault="00EE3644" w:rsidP="00C54DE5">
            <w:pPr>
              <w:spacing w:before="60" w:after="60"/>
              <w:rPr>
                <w:rFonts w:asciiTheme="minorHAnsi" w:hAnsiTheme="minorHAnsi" w:cstheme="minorHAnsi"/>
                <w:b/>
                <w:sz w:val="16"/>
                <w:szCs w:val="16"/>
              </w:rPr>
            </w:pPr>
          </w:p>
        </w:tc>
      </w:tr>
      <w:tr w:rsidR="00097598" w:rsidRPr="00CF075A" w14:paraId="65BCC6C7" w14:textId="77777777" w:rsidTr="00506C3F">
        <w:trPr>
          <w:trHeight w:val="340"/>
        </w:trPr>
        <w:tc>
          <w:tcPr>
            <w:tcW w:w="88" w:type="pct"/>
            <w:shd w:val="clear" w:color="auto" w:fill="auto"/>
            <w:vAlign w:val="center"/>
          </w:tcPr>
          <w:p w14:paraId="42F8FEA5" w14:textId="0119EB61"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1</w:t>
            </w:r>
          </w:p>
        </w:tc>
        <w:tc>
          <w:tcPr>
            <w:tcW w:w="191" w:type="pct"/>
            <w:shd w:val="clear" w:color="auto" w:fill="auto"/>
            <w:vAlign w:val="center"/>
          </w:tcPr>
          <w:p w14:paraId="654DD3A2" w14:textId="13A1CB91" w:rsidR="00097598" w:rsidRPr="00EE5E2D" w:rsidRDefault="00097598" w:rsidP="00097598">
            <w:pPr>
              <w:pStyle w:val="Header"/>
              <w:jc w:val="left"/>
              <w:rPr>
                <w:rFonts w:asciiTheme="minorHAnsi" w:hAnsiTheme="minorHAnsi" w:cstheme="minorHAnsi"/>
                <w:sz w:val="18"/>
                <w:szCs w:val="18"/>
              </w:rPr>
            </w:pPr>
            <w:r w:rsidRPr="00BC1CEC">
              <w:rPr>
                <w:rFonts w:asciiTheme="minorHAnsi" w:hAnsiTheme="minorHAnsi" w:cstheme="minorHAnsi"/>
                <w:sz w:val="16"/>
                <w:szCs w:val="16"/>
              </w:rPr>
              <w:t>Sheet 3, B6</w:t>
            </w:r>
          </w:p>
        </w:tc>
        <w:tc>
          <w:tcPr>
            <w:tcW w:w="140" w:type="pct"/>
            <w:shd w:val="clear" w:color="auto" w:fill="auto"/>
            <w:vAlign w:val="center"/>
          </w:tcPr>
          <w:p w14:paraId="75BCE9EE" w14:textId="4B564491"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1</w:t>
            </w:r>
          </w:p>
        </w:tc>
        <w:tc>
          <w:tcPr>
            <w:tcW w:w="1590" w:type="pct"/>
            <w:shd w:val="clear" w:color="auto" w:fill="auto"/>
            <w:vAlign w:val="center"/>
          </w:tcPr>
          <w:p w14:paraId="0BBE5332" w14:textId="77777777" w:rsidR="00097598" w:rsidRPr="00BC1CEC" w:rsidRDefault="00097598" w:rsidP="00097598">
            <w:pPr>
              <w:pStyle w:val="Header"/>
              <w:jc w:val="left"/>
              <w:rPr>
                <w:rFonts w:asciiTheme="minorHAnsi" w:hAnsiTheme="minorHAnsi" w:cstheme="minorHAnsi"/>
                <w:sz w:val="16"/>
                <w:szCs w:val="16"/>
              </w:rPr>
            </w:pPr>
            <w:r w:rsidRPr="00BC1CEC">
              <w:rPr>
                <w:rFonts w:asciiTheme="minorHAnsi" w:hAnsiTheme="minorHAnsi" w:cstheme="minorHAnsi"/>
                <w:sz w:val="16"/>
                <w:szCs w:val="16"/>
              </w:rPr>
              <w:t>Label must read "</w:t>
            </w:r>
            <w:r w:rsidRPr="003910A3">
              <w:rPr>
                <w:rFonts w:asciiTheme="minorHAnsi" w:hAnsiTheme="minorHAnsi" w:cstheme="minorHAnsi"/>
                <w:i/>
                <w:iCs/>
                <w:sz w:val="16"/>
                <w:szCs w:val="16"/>
              </w:rPr>
              <w:t>Caution Hot Surface</w:t>
            </w:r>
            <w:r w:rsidRPr="00BC1CEC">
              <w:rPr>
                <w:rFonts w:asciiTheme="minorHAnsi" w:hAnsiTheme="minorHAnsi" w:cstheme="minorHAnsi"/>
                <w:sz w:val="16"/>
                <w:szCs w:val="16"/>
              </w:rPr>
              <w:t xml:space="preserve">" in large text. </w:t>
            </w:r>
          </w:p>
          <w:p w14:paraId="650076AA" w14:textId="181906A4" w:rsidR="00097598" w:rsidRPr="00EE5E2D" w:rsidRDefault="00097598" w:rsidP="00097598">
            <w:pPr>
              <w:pStyle w:val="Header"/>
              <w:jc w:val="left"/>
              <w:rPr>
                <w:rFonts w:asciiTheme="minorHAnsi" w:hAnsiTheme="minorHAnsi" w:cstheme="minorHAnsi"/>
                <w:sz w:val="12"/>
                <w:szCs w:val="12"/>
              </w:rPr>
            </w:pPr>
            <w:r w:rsidRPr="00BC1CEC">
              <w:rPr>
                <w:rFonts w:asciiTheme="minorHAnsi" w:hAnsiTheme="minorHAnsi" w:cstheme="minorHAnsi"/>
                <w:sz w:val="16"/>
                <w:szCs w:val="16"/>
              </w:rPr>
              <w:t>Label must</w:t>
            </w:r>
            <w:r>
              <w:rPr>
                <w:rFonts w:asciiTheme="minorHAnsi" w:hAnsiTheme="minorHAnsi" w:cstheme="minorHAnsi"/>
                <w:sz w:val="16"/>
                <w:szCs w:val="16"/>
              </w:rPr>
              <w:t xml:space="preserve"> also</w:t>
            </w:r>
            <w:r w:rsidRPr="00BC1CEC">
              <w:rPr>
                <w:rFonts w:asciiTheme="minorHAnsi" w:hAnsiTheme="minorHAnsi" w:cstheme="minorHAnsi"/>
                <w:sz w:val="16"/>
                <w:szCs w:val="16"/>
              </w:rPr>
              <w:t xml:space="preserve"> read "</w:t>
            </w:r>
            <w:r w:rsidRPr="003910A3">
              <w:rPr>
                <w:rFonts w:asciiTheme="minorHAnsi" w:hAnsiTheme="minorHAnsi" w:cstheme="minorHAnsi"/>
                <w:i/>
                <w:iCs/>
                <w:sz w:val="16"/>
                <w:szCs w:val="16"/>
              </w:rPr>
              <w:t>Contact with unit may cause burns. Unit is HOT during and for some time after use. Locate unit to prevent personnel and materials from contacting unit. Read applicable documentation for installation instructions</w:t>
            </w:r>
            <w:r w:rsidRPr="00BC1CEC">
              <w:rPr>
                <w:rFonts w:asciiTheme="minorHAnsi" w:hAnsiTheme="minorHAnsi" w:cstheme="minorHAnsi"/>
                <w:sz w:val="16"/>
                <w:szCs w:val="16"/>
              </w:rPr>
              <w:t>." in smaller tex</w:t>
            </w:r>
            <w:r w:rsidR="00E32EC5" w:rsidRPr="00BC1CEC">
              <w:rPr>
                <w:rFonts w:asciiTheme="minorHAnsi" w:hAnsiTheme="minorHAnsi" w:cstheme="minorHAnsi"/>
                <w:sz w:val="16"/>
                <w:szCs w:val="16"/>
              </w:rPr>
              <w:t>t</w:t>
            </w:r>
          </w:p>
        </w:tc>
        <w:tc>
          <w:tcPr>
            <w:tcW w:w="1683" w:type="pct"/>
            <w:tcBorders>
              <w:bottom w:val="single" w:sz="4" w:space="0" w:color="auto"/>
            </w:tcBorders>
            <w:shd w:val="clear" w:color="auto" w:fill="auto"/>
            <w:vAlign w:val="center"/>
          </w:tcPr>
          <w:p w14:paraId="386736E7" w14:textId="6CCAB7C6" w:rsidR="00097598" w:rsidRDefault="000E6972" w:rsidP="000E6972">
            <w:pPr>
              <w:pStyle w:val="Header"/>
              <w:jc w:val="left"/>
              <w:rPr>
                <w:rFonts w:asciiTheme="minorHAnsi" w:hAnsiTheme="minorHAnsi" w:cstheme="minorHAnsi"/>
                <w:sz w:val="16"/>
                <w:szCs w:val="16"/>
              </w:rPr>
            </w:pPr>
            <w:r w:rsidRPr="00E32EC5">
              <w:rPr>
                <w:rFonts w:asciiTheme="minorHAnsi" w:hAnsiTheme="minorHAnsi" w:cstheme="minorHAnsi"/>
                <w:b/>
                <w:bCs/>
                <w:sz w:val="16"/>
                <w:szCs w:val="16"/>
              </w:rPr>
              <w:t>Verify the presence of Label which reads</w:t>
            </w:r>
            <w:r w:rsidRPr="000E6972">
              <w:rPr>
                <w:b/>
                <w:bCs/>
              </w:rPr>
              <w:t xml:space="preserve"> </w:t>
            </w:r>
            <w:r w:rsidRPr="00E32EC5">
              <w:rPr>
                <w:rFonts w:asciiTheme="minorHAnsi" w:hAnsiTheme="minorHAnsi" w:cstheme="minorHAnsi"/>
                <w:i/>
                <w:iCs/>
                <w:sz w:val="16"/>
                <w:szCs w:val="16"/>
              </w:rPr>
              <w:t>"Caution Hot Surface"</w:t>
            </w:r>
            <w:r w:rsidR="00E32EC5">
              <w:rPr>
                <w:b/>
                <w:bCs/>
              </w:rPr>
              <w:t xml:space="preserve"> </w:t>
            </w:r>
            <w:r w:rsidR="00E32EC5" w:rsidRPr="00E32EC5">
              <w:rPr>
                <w:rFonts w:asciiTheme="minorHAnsi" w:hAnsiTheme="minorHAnsi" w:cstheme="minorHAnsi"/>
                <w:b/>
                <w:bCs/>
                <w:sz w:val="16"/>
                <w:szCs w:val="16"/>
              </w:rPr>
              <w:t>and</w:t>
            </w:r>
            <w:r w:rsidR="00E32EC5">
              <w:rPr>
                <w:b/>
                <w:bCs/>
              </w:rPr>
              <w:t xml:space="preserve"> </w:t>
            </w:r>
            <w:r w:rsidR="00E32EC5" w:rsidRPr="00BC1CEC">
              <w:rPr>
                <w:rFonts w:asciiTheme="minorHAnsi" w:hAnsiTheme="minorHAnsi" w:cstheme="minorHAnsi"/>
                <w:sz w:val="16"/>
                <w:szCs w:val="16"/>
              </w:rPr>
              <w:t>"</w:t>
            </w:r>
            <w:r w:rsidR="00E32EC5" w:rsidRPr="003910A3">
              <w:rPr>
                <w:rFonts w:asciiTheme="minorHAnsi" w:hAnsiTheme="minorHAnsi" w:cstheme="minorHAnsi"/>
                <w:i/>
                <w:iCs/>
                <w:sz w:val="16"/>
                <w:szCs w:val="16"/>
              </w:rPr>
              <w:t>Contact with unit may cause burns. Unit is HOT during and for some time after use. Locate unit to prevent personnel and materials from contacting unit. Read applicable documentation for installation instructions</w:t>
            </w:r>
            <w:r w:rsidR="00E32EC5" w:rsidRPr="00BC1CEC">
              <w:rPr>
                <w:rFonts w:asciiTheme="minorHAnsi" w:hAnsiTheme="minorHAnsi" w:cstheme="minorHAnsi"/>
                <w:sz w:val="16"/>
                <w:szCs w:val="16"/>
              </w:rPr>
              <w:t>"</w:t>
            </w:r>
            <w:r w:rsidRPr="00E32EC5">
              <w:rPr>
                <w:b/>
                <w:bCs/>
              </w:rPr>
              <w:t>:</w:t>
            </w:r>
            <w:r w:rsidRPr="000E6972">
              <w:rPr>
                <w:b/>
                <w:bCs/>
              </w:rPr>
              <w:t xml:space="preserve">     </w:t>
            </w:r>
            <w:r w:rsidRPr="00365758">
              <w:rPr>
                <w:rFonts w:asciiTheme="minorHAnsi" w:hAnsiTheme="minorHAnsi" w:cstheme="minorHAnsi"/>
                <w:sz w:val="16"/>
                <w:szCs w:val="16"/>
              </w:rPr>
              <w:t xml:space="preserve">Yes   </w:t>
            </w:r>
            <w:r>
              <w:rPr>
                <w:rFonts w:asciiTheme="minorHAnsi" w:hAnsiTheme="minorHAnsi" w:cstheme="minorHAnsi"/>
                <w:sz w:val="16"/>
                <w:szCs w:val="16"/>
              </w:rPr>
              <w:t xml:space="preserve">    </w:t>
            </w:r>
            <w:r w:rsidRPr="00365758">
              <w:rPr>
                <w:rFonts w:asciiTheme="minorHAnsi" w:hAnsiTheme="minorHAnsi" w:cstheme="minorHAnsi"/>
                <w:sz w:val="16"/>
                <w:szCs w:val="16"/>
              </w:rPr>
              <w:t>NO</w:t>
            </w:r>
          </w:p>
          <w:p w14:paraId="5DD54EAB" w14:textId="743FDDB5" w:rsidR="000E6972" w:rsidRPr="000E6972" w:rsidRDefault="00E32EC5" w:rsidP="000E6972">
            <w:pPr>
              <w:pStyle w:val="Header"/>
              <w:jc w:val="left"/>
              <w:rPr>
                <w:rStyle w:val="PlaceholderText"/>
                <w:rFonts w:asciiTheme="minorHAnsi" w:hAnsiTheme="minorHAnsi" w:cstheme="minorHAnsi"/>
                <w:color w:val="auto"/>
                <w:sz w:val="16"/>
                <w:szCs w:val="16"/>
              </w:rPr>
            </w:pPr>
            <w:r w:rsidRPr="00E32EC5">
              <w:rPr>
                <w:rFonts w:asciiTheme="minorHAnsi" w:hAnsiTheme="minorHAnsi" w:cstheme="minorHAnsi"/>
                <w:b/>
                <w:bCs/>
                <w:sz w:val="16"/>
                <w:szCs w:val="16"/>
              </w:rPr>
              <w:t>Verify that the Label is clean and free of damage:</w:t>
            </w:r>
            <w:r w:rsidRPr="000E6972">
              <w:rPr>
                <w:b/>
                <w:bCs/>
              </w:rPr>
              <w:t xml:space="preserve">     </w:t>
            </w:r>
            <w:r w:rsidRPr="00365758">
              <w:rPr>
                <w:rFonts w:asciiTheme="minorHAnsi" w:hAnsiTheme="minorHAnsi" w:cstheme="minorHAnsi"/>
                <w:sz w:val="16"/>
                <w:szCs w:val="16"/>
              </w:rPr>
              <w:t xml:space="preserve">Yes   </w:t>
            </w:r>
            <w:r>
              <w:rPr>
                <w:rFonts w:asciiTheme="minorHAnsi" w:hAnsiTheme="minorHAnsi" w:cstheme="minorHAnsi"/>
                <w:sz w:val="16"/>
                <w:szCs w:val="16"/>
              </w:rPr>
              <w:t xml:space="preserve">    </w:t>
            </w:r>
            <w:r w:rsidRPr="00365758">
              <w:rPr>
                <w:rFonts w:asciiTheme="minorHAnsi" w:hAnsiTheme="minorHAnsi" w:cstheme="minorHAnsi"/>
                <w:sz w:val="16"/>
                <w:szCs w:val="16"/>
              </w:rPr>
              <w:t>NO</w:t>
            </w:r>
          </w:p>
        </w:tc>
        <w:tc>
          <w:tcPr>
            <w:tcW w:w="607" w:type="pct"/>
            <w:shd w:val="clear" w:color="auto" w:fill="auto"/>
            <w:vAlign w:val="center"/>
          </w:tcPr>
          <w:sdt>
            <w:sdtPr>
              <w:rPr>
                <w:rFonts w:asciiTheme="minorHAnsi" w:hAnsiTheme="minorHAnsi" w:cstheme="minorHAnsi"/>
                <w:sz w:val="16"/>
                <w:szCs w:val="16"/>
              </w:rPr>
              <w:id w:val="-1963723207"/>
              <w:placeholder>
                <w:docPart w:val="19CBFA5F92024DFC83EF72BBE008AA82"/>
              </w:placeholder>
            </w:sdtPr>
            <w:sdtEndPr/>
            <w:sdtContent>
              <w:sdt>
                <w:sdtPr>
                  <w:rPr>
                    <w:rFonts w:asciiTheme="minorHAnsi" w:hAnsiTheme="minorHAnsi" w:cstheme="minorHAnsi"/>
                    <w:sz w:val="16"/>
                    <w:szCs w:val="16"/>
                  </w:rPr>
                  <w:id w:val="608624530"/>
                  <w:placeholder>
                    <w:docPart w:val="605C6E42CBCB4651BA5B49A9DA476DBC"/>
                  </w:placeholder>
                </w:sdtPr>
                <w:sdtEndPr/>
                <w:sdtContent>
                  <w:sdt>
                    <w:sdtPr>
                      <w:rPr>
                        <w:rFonts w:asciiTheme="minorHAnsi" w:hAnsiTheme="minorHAnsi" w:cstheme="minorHAnsi"/>
                        <w:sz w:val="16"/>
                        <w:szCs w:val="16"/>
                      </w:rPr>
                      <w:id w:val="1403558757"/>
                      <w:placeholder>
                        <w:docPart w:val="E57A2A1635F8485F97AB8C2075E97B4D"/>
                      </w:placeholder>
                    </w:sdtPr>
                    <w:sdtEndPr/>
                    <w:sdtContent>
                      <w:sdt>
                        <w:sdtPr>
                          <w:rPr>
                            <w:rFonts w:asciiTheme="minorHAnsi" w:hAnsiTheme="minorHAnsi" w:cstheme="minorHAnsi"/>
                            <w:sz w:val="16"/>
                            <w:szCs w:val="16"/>
                          </w:rPr>
                          <w:id w:val="156976382"/>
                          <w:placeholder>
                            <w:docPart w:val="48FC741795F64869B50795B28B11425D"/>
                          </w:placeholder>
                        </w:sdtPr>
                        <w:sdtEndPr/>
                        <w:sdtContent>
                          <w:p w14:paraId="12C0D53C" w14:textId="77777777" w:rsid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 xml:space="preserve">Tool ID:             </w:t>
                            </w:r>
                            <w:r w:rsidRPr="00CF075A">
                              <w:rPr>
                                <w:rFonts w:asciiTheme="minorHAnsi" w:hAnsiTheme="minorHAnsi" w:cstheme="minorHAnsi"/>
                                <w:sz w:val="16"/>
                                <w:szCs w:val="16"/>
                              </w:rPr>
                              <w:t xml:space="preserve">  </w:t>
                            </w:r>
                          </w:p>
                          <w:p w14:paraId="08B5F095" w14:textId="774304BB" w:rsidR="00097598" w:rsidRPr="00CF075A" w:rsidRDefault="00097598" w:rsidP="00097598">
                            <w:pPr>
                              <w:pStyle w:val="Header"/>
                              <w:jc w:val="left"/>
                              <w:rPr>
                                <w:rFonts w:asciiTheme="minorHAnsi" w:hAnsiTheme="minorHAnsi" w:cstheme="minorHAnsi"/>
                                <w:sz w:val="16"/>
                                <w:szCs w:val="16"/>
                              </w:rPr>
                            </w:pPr>
                            <w:r w:rsidRPr="00CF075A">
                              <w:rPr>
                                <w:rFonts w:asciiTheme="minorHAnsi" w:hAnsiTheme="minorHAnsi" w:cstheme="minorHAnsi"/>
                                <w:sz w:val="16"/>
                                <w:szCs w:val="16"/>
                              </w:rPr>
                              <w:t>Cal</w:t>
                            </w:r>
                            <w:r>
                              <w:rPr>
                                <w:rFonts w:asciiTheme="minorHAnsi" w:hAnsiTheme="minorHAnsi" w:cstheme="minorHAnsi"/>
                                <w:sz w:val="16"/>
                                <w:szCs w:val="16"/>
                              </w:rPr>
                              <w:t xml:space="preserve"> Due Date</w:t>
                            </w:r>
                            <w:r w:rsidRPr="00CF075A">
                              <w:rPr>
                                <w:rFonts w:asciiTheme="minorHAnsi" w:hAnsiTheme="minorHAnsi" w:cstheme="minorHAnsi"/>
                                <w:sz w:val="16"/>
                                <w:szCs w:val="16"/>
                              </w:rPr>
                              <w:t xml:space="preserve">: </w:t>
                            </w:r>
                          </w:p>
                        </w:sdtContent>
                      </w:sdt>
                    </w:sdtContent>
                  </w:sdt>
                </w:sdtContent>
              </w:sdt>
            </w:sdtContent>
          </w:sdt>
        </w:tc>
        <w:tc>
          <w:tcPr>
            <w:tcW w:w="701" w:type="pct"/>
            <w:shd w:val="clear" w:color="auto" w:fill="auto"/>
            <w:vAlign w:val="center"/>
          </w:tcPr>
          <w:p w14:paraId="46DB4A43" w14:textId="23BAD29C" w:rsidR="00097598" w:rsidRPr="00CF075A" w:rsidRDefault="00097598" w:rsidP="00097598">
            <w:pPr>
              <w:pStyle w:val="Header"/>
              <w:jc w:val="left"/>
              <w:rPr>
                <w:rFonts w:asciiTheme="minorHAnsi" w:hAnsiTheme="minorHAnsi" w:cstheme="minorHAnsi"/>
                <w:sz w:val="16"/>
                <w:szCs w:val="16"/>
              </w:rPr>
            </w:pPr>
          </w:p>
        </w:tc>
      </w:tr>
      <w:tr w:rsidR="00097598" w:rsidRPr="00CF075A" w14:paraId="71044C5A" w14:textId="77777777" w:rsidTr="00506C3F">
        <w:trPr>
          <w:trHeight w:val="340"/>
        </w:trPr>
        <w:tc>
          <w:tcPr>
            <w:tcW w:w="88" w:type="pct"/>
            <w:shd w:val="clear" w:color="auto" w:fill="auto"/>
            <w:vAlign w:val="center"/>
          </w:tcPr>
          <w:p w14:paraId="1622A35A" w14:textId="5A67908C"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2</w:t>
            </w:r>
          </w:p>
        </w:tc>
        <w:tc>
          <w:tcPr>
            <w:tcW w:w="191" w:type="pct"/>
            <w:shd w:val="clear" w:color="auto" w:fill="auto"/>
            <w:vAlign w:val="center"/>
          </w:tcPr>
          <w:p w14:paraId="49E16C1E" w14:textId="6371529E" w:rsidR="00097598" w:rsidRPr="00EE5E2D" w:rsidRDefault="00097598" w:rsidP="00097598">
            <w:pPr>
              <w:pStyle w:val="Header"/>
              <w:jc w:val="left"/>
              <w:rPr>
                <w:rFonts w:asciiTheme="minorHAnsi" w:hAnsiTheme="minorHAnsi" w:cstheme="minorHAnsi"/>
                <w:sz w:val="18"/>
                <w:szCs w:val="18"/>
              </w:rPr>
            </w:pPr>
            <w:r w:rsidRPr="00BC1CEC">
              <w:rPr>
                <w:rFonts w:asciiTheme="minorHAnsi" w:hAnsiTheme="minorHAnsi" w:cstheme="minorHAnsi"/>
                <w:sz w:val="16"/>
                <w:szCs w:val="16"/>
              </w:rPr>
              <w:t>Sheet 3. B5</w:t>
            </w:r>
          </w:p>
        </w:tc>
        <w:tc>
          <w:tcPr>
            <w:tcW w:w="140" w:type="pct"/>
            <w:shd w:val="clear" w:color="auto" w:fill="auto"/>
            <w:vAlign w:val="center"/>
          </w:tcPr>
          <w:p w14:paraId="67FD8C1E" w14:textId="479156AD"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2</w:t>
            </w:r>
          </w:p>
        </w:tc>
        <w:tc>
          <w:tcPr>
            <w:tcW w:w="1590" w:type="pct"/>
            <w:shd w:val="clear" w:color="auto" w:fill="auto"/>
            <w:vAlign w:val="center"/>
          </w:tcPr>
          <w:p w14:paraId="72D3C3F8" w14:textId="18CAE503" w:rsidR="00097598" w:rsidRPr="00EE5E2D" w:rsidRDefault="00097598" w:rsidP="00097598">
            <w:pPr>
              <w:pStyle w:val="Header"/>
              <w:jc w:val="left"/>
              <w:rPr>
                <w:rFonts w:asciiTheme="minorHAnsi" w:hAnsiTheme="minorHAnsi" w:cstheme="minorHAnsi"/>
                <w:sz w:val="12"/>
                <w:szCs w:val="12"/>
              </w:rPr>
            </w:pPr>
            <w:r w:rsidRPr="00BC1CEC">
              <w:rPr>
                <w:rFonts w:asciiTheme="minorHAnsi" w:hAnsiTheme="minorHAnsi" w:cstheme="minorHAnsi"/>
                <w:sz w:val="16"/>
                <w:szCs w:val="16"/>
              </w:rPr>
              <w:t xml:space="preserve">Serial Label is present and conforms to notes on sheet 3 of the drawing. </w:t>
            </w:r>
          </w:p>
        </w:tc>
        <w:tc>
          <w:tcPr>
            <w:tcW w:w="1683" w:type="pct"/>
            <w:tcBorders>
              <w:bottom w:val="single" w:sz="4" w:space="0" w:color="auto"/>
            </w:tcBorders>
            <w:shd w:val="clear" w:color="auto" w:fill="auto"/>
            <w:vAlign w:val="center"/>
          </w:tcPr>
          <w:p w14:paraId="41120890" w14:textId="76495D9A" w:rsidR="00097598" w:rsidRPr="00C42A0F" w:rsidRDefault="00E32EC5" w:rsidP="00097598">
            <w:pPr>
              <w:rPr>
                <w:rStyle w:val="PlaceholderText"/>
              </w:rPr>
            </w:pPr>
            <w:r w:rsidRPr="00E32EC5">
              <w:rPr>
                <w:rFonts w:asciiTheme="minorHAnsi" w:hAnsiTheme="minorHAnsi" w:cstheme="minorHAnsi"/>
                <w:b/>
                <w:bCs/>
                <w:sz w:val="16"/>
                <w:szCs w:val="16"/>
              </w:rPr>
              <w:t xml:space="preserve">Verify </w:t>
            </w:r>
            <w:r>
              <w:rPr>
                <w:rFonts w:asciiTheme="minorHAnsi" w:hAnsiTheme="minorHAnsi" w:cstheme="minorHAnsi"/>
                <w:b/>
                <w:bCs/>
                <w:sz w:val="16"/>
                <w:szCs w:val="16"/>
              </w:rPr>
              <w:t>the presence of</w:t>
            </w:r>
            <w:r w:rsidRPr="00E32EC5">
              <w:rPr>
                <w:rFonts w:asciiTheme="minorHAnsi" w:hAnsiTheme="minorHAnsi" w:cstheme="minorHAnsi"/>
                <w:b/>
                <w:bCs/>
                <w:sz w:val="16"/>
                <w:szCs w:val="16"/>
              </w:rPr>
              <w:t xml:space="preserve"> </w:t>
            </w:r>
            <w:r>
              <w:rPr>
                <w:rFonts w:asciiTheme="minorHAnsi" w:hAnsiTheme="minorHAnsi" w:cstheme="minorHAnsi"/>
                <w:b/>
                <w:bCs/>
                <w:sz w:val="16"/>
                <w:szCs w:val="16"/>
              </w:rPr>
              <w:t>the Serial Label</w:t>
            </w:r>
            <w:r w:rsidRPr="00E32EC5">
              <w:rPr>
                <w:b/>
                <w:bCs/>
                <w:sz w:val="14"/>
              </w:rPr>
              <w:t xml:space="preserve">:     </w:t>
            </w:r>
            <w:r w:rsidRPr="00E32EC5">
              <w:rPr>
                <w:rFonts w:asciiTheme="minorHAnsi" w:hAnsiTheme="minorHAnsi" w:cstheme="minorHAnsi"/>
                <w:sz w:val="16"/>
                <w:szCs w:val="16"/>
              </w:rPr>
              <w:t>Yes       NO</w:t>
            </w:r>
          </w:p>
        </w:tc>
        <w:tc>
          <w:tcPr>
            <w:tcW w:w="607" w:type="pct"/>
            <w:shd w:val="clear" w:color="auto" w:fill="auto"/>
            <w:vAlign w:val="center"/>
          </w:tcPr>
          <w:sdt>
            <w:sdtPr>
              <w:rPr>
                <w:rFonts w:asciiTheme="minorHAnsi" w:hAnsiTheme="minorHAnsi" w:cstheme="minorHAnsi"/>
                <w:sz w:val="16"/>
                <w:szCs w:val="16"/>
              </w:rPr>
              <w:id w:val="-1059326506"/>
              <w:placeholder>
                <w:docPart w:val="B72F86DDBEEE488891BB951CF0A3902D"/>
              </w:placeholder>
            </w:sdtPr>
            <w:sdtEndPr/>
            <w:sdtContent>
              <w:sdt>
                <w:sdtPr>
                  <w:rPr>
                    <w:rFonts w:asciiTheme="minorHAnsi" w:hAnsiTheme="minorHAnsi" w:cstheme="minorHAnsi"/>
                    <w:sz w:val="16"/>
                    <w:szCs w:val="16"/>
                  </w:rPr>
                  <w:id w:val="677397317"/>
                  <w:placeholder>
                    <w:docPart w:val="9BF6E1D39DFD4EF6B7873B58F7088201"/>
                  </w:placeholder>
                </w:sdtPr>
                <w:sdtEndPr/>
                <w:sdtContent>
                  <w:sdt>
                    <w:sdtPr>
                      <w:rPr>
                        <w:rFonts w:asciiTheme="minorHAnsi" w:hAnsiTheme="minorHAnsi" w:cstheme="minorHAnsi"/>
                        <w:sz w:val="16"/>
                        <w:szCs w:val="16"/>
                      </w:rPr>
                      <w:id w:val="582730044"/>
                      <w:placeholder>
                        <w:docPart w:val="6558306AEA474D3696E85A6815BF7A9E"/>
                      </w:placeholder>
                    </w:sdtPr>
                    <w:sdtEndPr/>
                    <w:sdtContent>
                      <w:sdt>
                        <w:sdtPr>
                          <w:rPr>
                            <w:rFonts w:asciiTheme="minorHAnsi" w:hAnsiTheme="minorHAnsi" w:cstheme="minorHAnsi"/>
                            <w:sz w:val="16"/>
                            <w:szCs w:val="16"/>
                          </w:rPr>
                          <w:id w:val="-999427197"/>
                          <w:placeholder>
                            <w:docPart w:val="9F0368E9BCD74B018B63A7AD24907866"/>
                          </w:placeholder>
                        </w:sdtPr>
                        <w:sdtEndPr/>
                        <w:sdtContent>
                          <w:p w14:paraId="2629E90F" w14:textId="77777777" w:rsid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 xml:space="preserve">Tool ID:             </w:t>
                            </w:r>
                            <w:r w:rsidRPr="00CF075A">
                              <w:rPr>
                                <w:rFonts w:asciiTheme="minorHAnsi" w:hAnsiTheme="minorHAnsi" w:cstheme="minorHAnsi"/>
                                <w:sz w:val="16"/>
                                <w:szCs w:val="16"/>
                              </w:rPr>
                              <w:t xml:space="preserve">  </w:t>
                            </w:r>
                          </w:p>
                          <w:p w14:paraId="744ECCF0" w14:textId="1396B31C" w:rsidR="00097598" w:rsidRPr="00CF075A" w:rsidRDefault="00097598" w:rsidP="00097598">
                            <w:pPr>
                              <w:pStyle w:val="Header"/>
                              <w:jc w:val="left"/>
                              <w:rPr>
                                <w:rFonts w:asciiTheme="minorHAnsi" w:hAnsiTheme="minorHAnsi" w:cstheme="minorHAnsi"/>
                                <w:sz w:val="16"/>
                                <w:szCs w:val="16"/>
                              </w:rPr>
                            </w:pPr>
                            <w:r w:rsidRPr="00CF075A">
                              <w:rPr>
                                <w:rFonts w:asciiTheme="minorHAnsi" w:hAnsiTheme="minorHAnsi" w:cstheme="minorHAnsi"/>
                                <w:sz w:val="16"/>
                                <w:szCs w:val="16"/>
                              </w:rPr>
                              <w:t>Cal</w:t>
                            </w:r>
                            <w:r>
                              <w:rPr>
                                <w:rFonts w:asciiTheme="minorHAnsi" w:hAnsiTheme="minorHAnsi" w:cstheme="minorHAnsi"/>
                                <w:sz w:val="16"/>
                                <w:szCs w:val="16"/>
                              </w:rPr>
                              <w:t xml:space="preserve"> Due Date</w:t>
                            </w:r>
                            <w:r w:rsidRPr="00CF075A">
                              <w:rPr>
                                <w:rFonts w:asciiTheme="minorHAnsi" w:hAnsiTheme="minorHAnsi" w:cstheme="minorHAnsi"/>
                                <w:sz w:val="16"/>
                                <w:szCs w:val="16"/>
                              </w:rPr>
                              <w:t xml:space="preserve">: </w:t>
                            </w:r>
                          </w:p>
                        </w:sdtContent>
                      </w:sdt>
                    </w:sdtContent>
                  </w:sdt>
                </w:sdtContent>
              </w:sdt>
            </w:sdtContent>
          </w:sdt>
        </w:tc>
        <w:tc>
          <w:tcPr>
            <w:tcW w:w="701" w:type="pct"/>
            <w:shd w:val="clear" w:color="auto" w:fill="auto"/>
            <w:vAlign w:val="center"/>
          </w:tcPr>
          <w:p w14:paraId="0E1905E8" w14:textId="7E3A9A0D" w:rsidR="00097598" w:rsidRPr="00CF075A" w:rsidRDefault="00097598" w:rsidP="00097598">
            <w:pPr>
              <w:pStyle w:val="Header"/>
              <w:jc w:val="left"/>
              <w:rPr>
                <w:rFonts w:asciiTheme="minorHAnsi" w:hAnsiTheme="minorHAnsi" w:cstheme="minorHAnsi"/>
                <w:sz w:val="16"/>
                <w:szCs w:val="16"/>
              </w:rPr>
            </w:pPr>
          </w:p>
        </w:tc>
      </w:tr>
      <w:tr w:rsidR="00097598" w:rsidRPr="00CF075A" w14:paraId="12DD86A9" w14:textId="77777777" w:rsidTr="00506C3F">
        <w:trPr>
          <w:trHeight w:val="340"/>
        </w:trPr>
        <w:tc>
          <w:tcPr>
            <w:tcW w:w="88" w:type="pct"/>
            <w:shd w:val="clear" w:color="auto" w:fill="auto"/>
            <w:vAlign w:val="center"/>
          </w:tcPr>
          <w:p w14:paraId="4CF205F1" w14:textId="5221406C"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3</w:t>
            </w:r>
          </w:p>
        </w:tc>
        <w:tc>
          <w:tcPr>
            <w:tcW w:w="191" w:type="pct"/>
            <w:shd w:val="clear" w:color="auto" w:fill="auto"/>
            <w:vAlign w:val="center"/>
          </w:tcPr>
          <w:p w14:paraId="7BDAC218" w14:textId="4F725CA0" w:rsidR="00097598" w:rsidRPr="00EE5E2D" w:rsidRDefault="00097598" w:rsidP="00097598">
            <w:pPr>
              <w:pStyle w:val="Header"/>
              <w:jc w:val="left"/>
              <w:rPr>
                <w:rFonts w:asciiTheme="minorHAnsi" w:hAnsiTheme="minorHAnsi" w:cstheme="minorHAnsi"/>
                <w:sz w:val="18"/>
                <w:szCs w:val="18"/>
              </w:rPr>
            </w:pPr>
            <w:r w:rsidRPr="00BC1CEC">
              <w:rPr>
                <w:rFonts w:asciiTheme="minorHAnsi" w:hAnsiTheme="minorHAnsi" w:cstheme="minorHAnsi"/>
                <w:sz w:val="16"/>
                <w:szCs w:val="16"/>
              </w:rPr>
              <w:t>Sheet 3, B4</w:t>
            </w:r>
          </w:p>
        </w:tc>
        <w:tc>
          <w:tcPr>
            <w:tcW w:w="140" w:type="pct"/>
            <w:shd w:val="clear" w:color="auto" w:fill="auto"/>
            <w:vAlign w:val="center"/>
          </w:tcPr>
          <w:p w14:paraId="125500DE" w14:textId="2DB7092F"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3</w:t>
            </w:r>
          </w:p>
        </w:tc>
        <w:tc>
          <w:tcPr>
            <w:tcW w:w="1590" w:type="pct"/>
            <w:shd w:val="clear" w:color="auto" w:fill="auto"/>
            <w:vAlign w:val="center"/>
          </w:tcPr>
          <w:p w14:paraId="3AC06833" w14:textId="77777777" w:rsidR="00097598" w:rsidRPr="00BC1CEC" w:rsidRDefault="00097598" w:rsidP="00097598">
            <w:pPr>
              <w:pStyle w:val="Header"/>
              <w:jc w:val="left"/>
              <w:rPr>
                <w:rFonts w:asciiTheme="minorHAnsi" w:hAnsiTheme="minorHAnsi" w:cstheme="minorHAnsi"/>
                <w:sz w:val="16"/>
                <w:szCs w:val="16"/>
              </w:rPr>
            </w:pPr>
            <w:r w:rsidRPr="00BC1CEC">
              <w:rPr>
                <w:rFonts w:asciiTheme="minorHAnsi" w:hAnsiTheme="minorHAnsi" w:cstheme="minorHAnsi"/>
                <w:sz w:val="16"/>
                <w:szCs w:val="16"/>
              </w:rPr>
              <w:t>The High Voltage label must be present and conform to the following:</w:t>
            </w:r>
          </w:p>
          <w:p w14:paraId="12D84D21" w14:textId="026A4AA4" w:rsidR="00097598" w:rsidRPr="009B4C78" w:rsidRDefault="00097598" w:rsidP="00097598">
            <w:pPr>
              <w:pStyle w:val="Header"/>
              <w:jc w:val="left"/>
              <w:rPr>
                <w:rFonts w:asciiTheme="minorHAnsi" w:hAnsiTheme="minorHAnsi" w:cstheme="minorHAnsi"/>
                <w:sz w:val="16"/>
                <w:szCs w:val="16"/>
              </w:rPr>
            </w:pPr>
            <w:r w:rsidRPr="00BC1CEC">
              <w:rPr>
                <w:rFonts w:asciiTheme="minorHAnsi" w:hAnsiTheme="minorHAnsi" w:cstheme="minorHAnsi"/>
                <w:sz w:val="16"/>
                <w:szCs w:val="16"/>
              </w:rPr>
              <w:t>- "</w:t>
            </w:r>
            <w:r w:rsidRPr="003910A3">
              <w:rPr>
                <w:rFonts w:asciiTheme="minorHAnsi" w:hAnsiTheme="minorHAnsi" w:cstheme="minorHAnsi"/>
                <w:i/>
                <w:iCs/>
                <w:sz w:val="16"/>
                <w:szCs w:val="16"/>
              </w:rPr>
              <w:t>WARNING</w:t>
            </w:r>
            <w:r w:rsidRPr="00BC1CEC">
              <w:rPr>
                <w:rFonts w:asciiTheme="minorHAnsi" w:hAnsiTheme="minorHAnsi" w:cstheme="minorHAnsi"/>
                <w:sz w:val="16"/>
                <w:szCs w:val="16"/>
              </w:rPr>
              <w:t>" must be printed in large text along top of the label</w:t>
            </w:r>
            <w:r>
              <w:rPr>
                <w:rFonts w:asciiTheme="minorHAnsi" w:hAnsiTheme="minorHAnsi" w:cstheme="minorHAnsi"/>
                <w:sz w:val="16"/>
                <w:szCs w:val="16"/>
              </w:rPr>
              <w:t xml:space="preserve">. </w:t>
            </w:r>
            <w:r w:rsidRPr="00BC1CEC">
              <w:rPr>
                <w:rFonts w:asciiTheme="minorHAnsi" w:hAnsiTheme="minorHAnsi" w:cstheme="minorHAnsi"/>
                <w:sz w:val="16"/>
                <w:szCs w:val="16"/>
              </w:rPr>
              <w:t>"</w:t>
            </w:r>
            <w:r w:rsidRPr="003910A3">
              <w:rPr>
                <w:rFonts w:asciiTheme="minorHAnsi" w:hAnsiTheme="minorHAnsi" w:cstheme="minorHAnsi"/>
                <w:i/>
                <w:iCs/>
                <w:sz w:val="16"/>
                <w:szCs w:val="16"/>
              </w:rPr>
              <w:t>115 VOLTS EXTERNAL</w:t>
            </w:r>
            <w:r w:rsidRPr="00BC1CEC">
              <w:rPr>
                <w:rFonts w:asciiTheme="minorHAnsi" w:hAnsiTheme="minorHAnsi" w:cstheme="minorHAnsi"/>
                <w:sz w:val="16"/>
                <w:szCs w:val="16"/>
              </w:rPr>
              <w:t>" must also be printed in large text along the top of the label</w:t>
            </w:r>
            <w:r>
              <w:rPr>
                <w:rFonts w:asciiTheme="minorHAnsi" w:hAnsiTheme="minorHAnsi" w:cstheme="minorHAnsi"/>
                <w:sz w:val="16"/>
                <w:szCs w:val="16"/>
              </w:rPr>
              <w:t xml:space="preserve"> </w:t>
            </w:r>
            <w:r w:rsidRPr="00BC1CEC">
              <w:rPr>
                <w:rFonts w:asciiTheme="minorHAnsi" w:hAnsiTheme="minorHAnsi" w:cstheme="minorHAnsi"/>
                <w:sz w:val="16"/>
                <w:szCs w:val="16"/>
              </w:rPr>
              <w:t>- "</w:t>
            </w:r>
            <w:r w:rsidRPr="003910A3">
              <w:rPr>
                <w:rFonts w:asciiTheme="minorHAnsi" w:hAnsiTheme="minorHAnsi" w:cstheme="minorHAnsi"/>
                <w:i/>
                <w:iCs/>
                <w:sz w:val="16"/>
                <w:szCs w:val="16"/>
              </w:rPr>
              <w:t>Electrical shock may cause serious injury or death. Do not touch cable ends when electrical power is on. Do not open unit. Return unit to manufacturer for servicing</w:t>
            </w:r>
            <w:r w:rsidRPr="00BC1CEC">
              <w:rPr>
                <w:rFonts w:asciiTheme="minorHAnsi" w:hAnsiTheme="minorHAnsi" w:cstheme="minorHAnsi"/>
                <w:sz w:val="16"/>
                <w:szCs w:val="16"/>
              </w:rPr>
              <w:t>" must be printed in smaller text on the label</w:t>
            </w:r>
          </w:p>
        </w:tc>
        <w:tc>
          <w:tcPr>
            <w:tcW w:w="1683" w:type="pct"/>
            <w:tcBorders>
              <w:bottom w:val="single" w:sz="4" w:space="0" w:color="auto"/>
            </w:tcBorders>
            <w:shd w:val="clear" w:color="auto" w:fill="auto"/>
            <w:vAlign w:val="center"/>
          </w:tcPr>
          <w:p w14:paraId="6BC41D24" w14:textId="77777777" w:rsidR="00097598" w:rsidRDefault="00E32EC5" w:rsidP="00097598">
            <w:pPr>
              <w:pStyle w:val="Header"/>
              <w:contextualSpacing/>
              <w:jc w:val="left"/>
              <w:rPr>
                <w:rFonts w:asciiTheme="minorHAnsi" w:hAnsiTheme="minorHAnsi" w:cstheme="minorHAnsi"/>
                <w:sz w:val="16"/>
                <w:szCs w:val="16"/>
              </w:rPr>
            </w:pPr>
            <w:r w:rsidRPr="00E32EC5">
              <w:rPr>
                <w:rFonts w:asciiTheme="minorHAnsi" w:hAnsiTheme="minorHAnsi" w:cstheme="minorHAnsi"/>
                <w:b/>
                <w:bCs/>
                <w:sz w:val="16"/>
                <w:szCs w:val="16"/>
              </w:rPr>
              <w:t xml:space="preserve">Verify </w:t>
            </w:r>
            <w:r>
              <w:rPr>
                <w:rFonts w:asciiTheme="minorHAnsi" w:hAnsiTheme="minorHAnsi" w:cstheme="minorHAnsi"/>
                <w:b/>
                <w:bCs/>
                <w:sz w:val="16"/>
                <w:szCs w:val="16"/>
              </w:rPr>
              <w:t>the presence of</w:t>
            </w:r>
            <w:r w:rsidRPr="00E32EC5">
              <w:rPr>
                <w:rFonts w:asciiTheme="minorHAnsi" w:hAnsiTheme="minorHAnsi" w:cstheme="minorHAnsi"/>
                <w:b/>
                <w:bCs/>
                <w:sz w:val="16"/>
                <w:szCs w:val="16"/>
              </w:rPr>
              <w:t xml:space="preserve"> </w:t>
            </w:r>
            <w:r>
              <w:rPr>
                <w:rFonts w:asciiTheme="minorHAnsi" w:hAnsiTheme="minorHAnsi" w:cstheme="minorHAnsi"/>
                <w:b/>
                <w:bCs/>
                <w:sz w:val="16"/>
                <w:szCs w:val="16"/>
              </w:rPr>
              <w:t>the High Voltage Label</w:t>
            </w:r>
            <w:r w:rsidRPr="00E32EC5">
              <w:rPr>
                <w:b/>
                <w:bCs/>
              </w:rPr>
              <w:t xml:space="preserve">:     </w:t>
            </w:r>
            <w:r w:rsidRPr="00E32EC5">
              <w:rPr>
                <w:rFonts w:asciiTheme="minorHAnsi" w:hAnsiTheme="minorHAnsi" w:cstheme="minorHAnsi"/>
                <w:sz w:val="16"/>
                <w:szCs w:val="16"/>
              </w:rPr>
              <w:t>Yes       NO</w:t>
            </w:r>
          </w:p>
          <w:p w14:paraId="0F1395ED" w14:textId="032074AD" w:rsidR="004E0A4B" w:rsidRPr="004E0A4B" w:rsidRDefault="004E0A4B" w:rsidP="00097598">
            <w:pPr>
              <w:pStyle w:val="Header"/>
              <w:contextualSpacing/>
              <w:jc w:val="left"/>
              <w:rPr>
                <w:rStyle w:val="PlaceholderText"/>
                <w:rFonts w:asciiTheme="majorHAnsi" w:hAnsiTheme="majorHAnsi" w:cstheme="majorHAnsi"/>
                <w:b/>
                <w:bCs/>
                <w:color w:val="auto"/>
              </w:rPr>
            </w:pPr>
            <w:r w:rsidRPr="004E0A4B">
              <w:rPr>
                <w:rStyle w:val="PlaceholderText"/>
                <w:rFonts w:asciiTheme="majorHAnsi" w:hAnsiTheme="majorHAnsi" w:cstheme="majorHAnsi"/>
                <w:b/>
                <w:bCs/>
                <w:color w:val="auto"/>
                <w:sz w:val="16"/>
                <w:szCs w:val="22"/>
              </w:rPr>
              <w:t>Text is _______mm</w:t>
            </w:r>
            <w:bookmarkStart w:id="0" w:name="_GoBack"/>
            <w:bookmarkEnd w:id="0"/>
          </w:p>
        </w:tc>
        <w:tc>
          <w:tcPr>
            <w:tcW w:w="607" w:type="pct"/>
            <w:shd w:val="clear" w:color="auto" w:fill="auto"/>
            <w:vAlign w:val="center"/>
          </w:tcPr>
          <w:sdt>
            <w:sdtPr>
              <w:rPr>
                <w:rFonts w:asciiTheme="minorHAnsi" w:hAnsiTheme="minorHAnsi" w:cstheme="minorHAnsi"/>
                <w:sz w:val="16"/>
                <w:szCs w:val="16"/>
              </w:rPr>
              <w:id w:val="208917940"/>
              <w:placeholder>
                <w:docPart w:val="4362D6570DE04A70BB4B712D6912EDB5"/>
              </w:placeholder>
            </w:sdtPr>
            <w:sdtEndPr/>
            <w:sdtContent>
              <w:p w14:paraId="5C7EDE18" w14:textId="77777777" w:rsid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 xml:space="preserve">Tool ID:             </w:t>
                </w:r>
                <w:r w:rsidRPr="00CF075A">
                  <w:rPr>
                    <w:rFonts w:asciiTheme="minorHAnsi" w:hAnsiTheme="minorHAnsi" w:cstheme="minorHAnsi"/>
                    <w:sz w:val="16"/>
                    <w:szCs w:val="16"/>
                  </w:rPr>
                  <w:t xml:space="preserve">  </w:t>
                </w:r>
              </w:p>
              <w:p w14:paraId="1AA7ABC6" w14:textId="288F47F6" w:rsidR="00097598" w:rsidRPr="00CF075A" w:rsidRDefault="00097598" w:rsidP="00097598">
                <w:pPr>
                  <w:pStyle w:val="Header"/>
                  <w:jc w:val="left"/>
                  <w:rPr>
                    <w:rFonts w:asciiTheme="minorHAnsi" w:hAnsiTheme="minorHAnsi" w:cstheme="minorHAnsi"/>
                    <w:sz w:val="16"/>
                    <w:szCs w:val="16"/>
                  </w:rPr>
                </w:pPr>
                <w:r w:rsidRPr="00CF075A">
                  <w:rPr>
                    <w:rFonts w:asciiTheme="minorHAnsi" w:hAnsiTheme="minorHAnsi" w:cstheme="minorHAnsi"/>
                    <w:sz w:val="16"/>
                    <w:szCs w:val="16"/>
                  </w:rPr>
                  <w:t>Cal</w:t>
                </w:r>
                <w:r>
                  <w:rPr>
                    <w:rFonts w:asciiTheme="minorHAnsi" w:hAnsiTheme="minorHAnsi" w:cstheme="minorHAnsi"/>
                    <w:sz w:val="16"/>
                    <w:szCs w:val="16"/>
                  </w:rPr>
                  <w:t xml:space="preserve"> Due Date</w:t>
                </w:r>
                <w:r w:rsidRPr="00CF075A">
                  <w:rPr>
                    <w:rFonts w:asciiTheme="minorHAnsi" w:hAnsiTheme="minorHAnsi" w:cstheme="minorHAnsi"/>
                    <w:sz w:val="16"/>
                    <w:szCs w:val="16"/>
                  </w:rPr>
                  <w:t xml:space="preserve">: </w:t>
                </w:r>
              </w:p>
            </w:sdtContent>
          </w:sdt>
        </w:tc>
        <w:tc>
          <w:tcPr>
            <w:tcW w:w="701" w:type="pct"/>
            <w:shd w:val="clear" w:color="auto" w:fill="auto"/>
            <w:vAlign w:val="center"/>
          </w:tcPr>
          <w:p w14:paraId="2D7594E3" w14:textId="0200F50E" w:rsidR="00097598" w:rsidRPr="00CF075A" w:rsidRDefault="00097598" w:rsidP="00097598">
            <w:pPr>
              <w:pStyle w:val="Header"/>
              <w:jc w:val="left"/>
              <w:rPr>
                <w:rFonts w:asciiTheme="minorHAnsi" w:hAnsiTheme="minorHAnsi" w:cstheme="minorHAnsi"/>
                <w:sz w:val="16"/>
                <w:szCs w:val="16"/>
              </w:rPr>
            </w:pPr>
          </w:p>
        </w:tc>
      </w:tr>
      <w:tr w:rsidR="00097598" w:rsidRPr="00CF075A" w14:paraId="14FC5BB8" w14:textId="77777777" w:rsidTr="00506C3F">
        <w:trPr>
          <w:trHeight w:val="340"/>
        </w:trPr>
        <w:tc>
          <w:tcPr>
            <w:tcW w:w="88" w:type="pct"/>
            <w:shd w:val="clear" w:color="auto" w:fill="auto"/>
            <w:vAlign w:val="center"/>
          </w:tcPr>
          <w:p w14:paraId="5783ABBA" w14:textId="60B15450" w:rsidR="00097598"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4</w:t>
            </w:r>
          </w:p>
        </w:tc>
        <w:tc>
          <w:tcPr>
            <w:tcW w:w="191" w:type="pct"/>
            <w:shd w:val="clear" w:color="auto" w:fill="auto"/>
            <w:vAlign w:val="center"/>
          </w:tcPr>
          <w:p w14:paraId="715FF075" w14:textId="60A38386" w:rsidR="00097598" w:rsidRPr="00EE5E2D" w:rsidRDefault="00097598" w:rsidP="00097598">
            <w:pPr>
              <w:pStyle w:val="Header"/>
              <w:jc w:val="left"/>
              <w:rPr>
                <w:rFonts w:asciiTheme="minorHAnsi" w:hAnsiTheme="minorHAnsi" w:cstheme="minorHAnsi"/>
                <w:sz w:val="18"/>
                <w:szCs w:val="18"/>
              </w:rPr>
            </w:pPr>
            <w:r w:rsidRPr="00BC1CEC">
              <w:rPr>
                <w:rFonts w:asciiTheme="minorHAnsi" w:hAnsiTheme="minorHAnsi" w:cstheme="minorHAnsi"/>
                <w:sz w:val="16"/>
                <w:szCs w:val="16"/>
              </w:rPr>
              <w:t>Sheet 3, C2</w:t>
            </w:r>
          </w:p>
        </w:tc>
        <w:tc>
          <w:tcPr>
            <w:tcW w:w="140" w:type="pct"/>
            <w:shd w:val="clear" w:color="auto" w:fill="auto"/>
            <w:vAlign w:val="center"/>
          </w:tcPr>
          <w:p w14:paraId="0898BC4E" w14:textId="61E81DD9" w:rsidR="00097598"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4</w:t>
            </w:r>
          </w:p>
        </w:tc>
        <w:tc>
          <w:tcPr>
            <w:tcW w:w="1590" w:type="pct"/>
            <w:shd w:val="clear" w:color="auto" w:fill="auto"/>
            <w:vAlign w:val="center"/>
          </w:tcPr>
          <w:p w14:paraId="5B5CEE9C" w14:textId="42BE2E73" w:rsid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The labels are located as shown on sheet 3, location C2 of the drawing</w:t>
            </w:r>
          </w:p>
        </w:tc>
        <w:tc>
          <w:tcPr>
            <w:tcW w:w="1683" w:type="pct"/>
            <w:tcBorders>
              <w:bottom w:val="single" w:sz="4" w:space="0" w:color="auto"/>
            </w:tcBorders>
            <w:shd w:val="clear" w:color="auto" w:fill="auto"/>
            <w:vAlign w:val="center"/>
          </w:tcPr>
          <w:p w14:paraId="173AB2C3" w14:textId="0ACF64F8" w:rsidR="00097598" w:rsidRPr="00097598" w:rsidRDefault="00E32EC5" w:rsidP="00097598">
            <w:pPr>
              <w:pStyle w:val="Header"/>
              <w:jc w:val="left"/>
              <w:rPr>
                <w:rStyle w:val="PlaceholderText"/>
                <w:color w:val="auto"/>
              </w:rPr>
            </w:pPr>
            <w:r w:rsidRPr="00E32EC5">
              <w:rPr>
                <w:rFonts w:asciiTheme="minorHAnsi" w:hAnsiTheme="minorHAnsi" w:cstheme="minorHAnsi"/>
                <w:b/>
                <w:bCs/>
                <w:sz w:val="16"/>
                <w:szCs w:val="16"/>
              </w:rPr>
              <w:t xml:space="preserve">Verify </w:t>
            </w:r>
            <w:r>
              <w:rPr>
                <w:rFonts w:asciiTheme="minorHAnsi" w:hAnsiTheme="minorHAnsi" w:cstheme="minorHAnsi"/>
                <w:b/>
                <w:bCs/>
                <w:sz w:val="16"/>
                <w:szCs w:val="16"/>
              </w:rPr>
              <w:t xml:space="preserve">the location of all labels in accordance with </w:t>
            </w:r>
            <w:r w:rsidR="00112F2D">
              <w:rPr>
                <w:rFonts w:asciiTheme="minorHAnsi" w:hAnsiTheme="minorHAnsi" w:cstheme="minorHAnsi"/>
                <w:b/>
                <w:bCs/>
                <w:sz w:val="16"/>
                <w:szCs w:val="16"/>
              </w:rPr>
              <w:t>sheet 3, location C2 in the drawing:</w:t>
            </w:r>
            <w:r w:rsidRPr="00E32EC5">
              <w:rPr>
                <w:b/>
                <w:bCs/>
              </w:rPr>
              <w:t xml:space="preserve">     </w:t>
            </w:r>
            <w:r w:rsidRPr="00E32EC5">
              <w:rPr>
                <w:rFonts w:asciiTheme="minorHAnsi" w:hAnsiTheme="minorHAnsi" w:cstheme="minorHAnsi"/>
                <w:sz w:val="16"/>
                <w:szCs w:val="16"/>
              </w:rPr>
              <w:t>Yes       NO</w:t>
            </w:r>
          </w:p>
        </w:tc>
        <w:tc>
          <w:tcPr>
            <w:tcW w:w="607" w:type="pct"/>
            <w:shd w:val="clear" w:color="auto" w:fill="auto"/>
            <w:vAlign w:val="center"/>
          </w:tcPr>
          <w:sdt>
            <w:sdtPr>
              <w:rPr>
                <w:rFonts w:asciiTheme="minorHAnsi" w:hAnsiTheme="minorHAnsi" w:cstheme="minorHAnsi"/>
                <w:sz w:val="16"/>
                <w:szCs w:val="16"/>
              </w:rPr>
              <w:id w:val="2143848086"/>
              <w:placeholder>
                <w:docPart w:val="3FB40280F91C4503AD01FF8DFFF56414"/>
              </w:placeholder>
            </w:sdtPr>
            <w:sdtEndPr/>
            <w:sdtContent>
              <w:sdt>
                <w:sdtPr>
                  <w:rPr>
                    <w:rFonts w:asciiTheme="minorHAnsi" w:hAnsiTheme="minorHAnsi" w:cstheme="minorHAnsi"/>
                    <w:sz w:val="16"/>
                    <w:szCs w:val="16"/>
                  </w:rPr>
                  <w:id w:val="-1579740608"/>
                  <w:placeholder>
                    <w:docPart w:val="41CD7F04051643A8B1196B6834FC2250"/>
                  </w:placeholder>
                </w:sdtPr>
                <w:sdtEndPr/>
                <w:sdtContent>
                  <w:sdt>
                    <w:sdtPr>
                      <w:rPr>
                        <w:rFonts w:asciiTheme="minorHAnsi" w:hAnsiTheme="minorHAnsi" w:cstheme="minorHAnsi"/>
                        <w:sz w:val="16"/>
                        <w:szCs w:val="16"/>
                      </w:rPr>
                      <w:id w:val="-875698383"/>
                      <w:placeholder>
                        <w:docPart w:val="1FB643CF6FB7402CBCF9526FCD4169BC"/>
                      </w:placeholder>
                    </w:sdtPr>
                    <w:sdtEndPr/>
                    <w:sdtContent>
                      <w:sdt>
                        <w:sdtPr>
                          <w:rPr>
                            <w:rFonts w:asciiTheme="minorHAnsi" w:hAnsiTheme="minorHAnsi" w:cstheme="minorHAnsi"/>
                            <w:sz w:val="16"/>
                            <w:szCs w:val="16"/>
                          </w:rPr>
                          <w:id w:val="-136877708"/>
                          <w:placeholder>
                            <w:docPart w:val="10C235C74D954A73BDFFFDB795711AA4"/>
                          </w:placeholder>
                        </w:sdtPr>
                        <w:sdtEndPr/>
                        <w:sdtContent>
                          <w:sdt>
                            <w:sdtPr>
                              <w:rPr>
                                <w:rFonts w:asciiTheme="minorHAnsi" w:hAnsiTheme="minorHAnsi" w:cstheme="minorHAnsi"/>
                                <w:sz w:val="16"/>
                                <w:szCs w:val="16"/>
                              </w:rPr>
                              <w:id w:val="-1797443389"/>
                              <w:placeholder>
                                <w:docPart w:val="3BFF685704764B1C9FDAC01A2C67521C"/>
                              </w:placeholder>
                            </w:sdtPr>
                            <w:sdtEndPr/>
                            <w:sdtContent>
                              <w:p w14:paraId="01D5EE69" w14:textId="77777777" w:rsid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 xml:space="preserve">Tool ID:             </w:t>
                                </w:r>
                                <w:r w:rsidRPr="00CF075A">
                                  <w:rPr>
                                    <w:rFonts w:asciiTheme="minorHAnsi" w:hAnsiTheme="minorHAnsi" w:cstheme="minorHAnsi"/>
                                    <w:sz w:val="16"/>
                                    <w:szCs w:val="16"/>
                                  </w:rPr>
                                  <w:t xml:space="preserve">  </w:t>
                                </w:r>
                              </w:p>
                              <w:p w14:paraId="14374374" w14:textId="4729323A" w:rsidR="00097598" w:rsidRPr="00CF075A" w:rsidRDefault="00097598" w:rsidP="00097598">
                                <w:pPr>
                                  <w:pStyle w:val="Header"/>
                                  <w:jc w:val="left"/>
                                  <w:rPr>
                                    <w:rFonts w:asciiTheme="minorHAnsi" w:hAnsiTheme="minorHAnsi" w:cstheme="minorHAnsi"/>
                                    <w:sz w:val="16"/>
                                    <w:szCs w:val="16"/>
                                  </w:rPr>
                                </w:pPr>
                                <w:r w:rsidRPr="00CF075A">
                                  <w:rPr>
                                    <w:rFonts w:asciiTheme="minorHAnsi" w:hAnsiTheme="minorHAnsi" w:cstheme="minorHAnsi"/>
                                    <w:sz w:val="16"/>
                                    <w:szCs w:val="16"/>
                                  </w:rPr>
                                  <w:t>Cal</w:t>
                                </w:r>
                                <w:r>
                                  <w:rPr>
                                    <w:rFonts w:asciiTheme="minorHAnsi" w:hAnsiTheme="minorHAnsi" w:cstheme="minorHAnsi"/>
                                    <w:sz w:val="16"/>
                                    <w:szCs w:val="16"/>
                                  </w:rPr>
                                  <w:t xml:space="preserve"> Due Date</w:t>
                                </w:r>
                                <w:r w:rsidRPr="00CF075A">
                                  <w:rPr>
                                    <w:rFonts w:asciiTheme="minorHAnsi" w:hAnsiTheme="minorHAnsi" w:cstheme="minorHAnsi"/>
                                    <w:sz w:val="16"/>
                                    <w:szCs w:val="16"/>
                                  </w:rPr>
                                  <w:t xml:space="preserve">: </w:t>
                                </w:r>
                              </w:p>
                            </w:sdtContent>
                          </w:sdt>
                        </w:sdtContent>
                      </w:sdt>
                    </w:sdtContent>
                  </w:sdt>
                </w:sdtContent>
              </w:sdt>
            </w:sdtContent>
          </w:sdt>
        </w:tc>
        <w:tc>
          <w:tcPr>
            <w:tcW w:w="701" w:type="pct"/>
            <w:shd w:val="clear" w:color="auto" w:fill="auto"/>
            <w:vAlign w:val="center"/>
          </w:tcPr>
          <w:p w14:paraId="27236C3E" w14:textId="28ED88BA" w:rsidR="00097598" w:rsidRPr="00CF075A" w:rsidRDefault="00097598" w:rsidP="00097598">
            <w:pPr>
              <w:pStyle w:val="Header"/>
              <w:jc w:val="left"/>
              <w:rPr>
                <w:rFonts w:asciiTheme="minorHAnsi" w:hAnsiTheme="minorHAnsi" w:cstheme="minorHAnsi"/>
                <w:sz w:val="16"/>
                <w:szCs w:val="16"/>
              </w:rPr>
            </w:pPr>
          </w:p>
        </w:tc>
      </w:tr>
      <w:tr w:rsidR="00097598" w:rsidRPr="00CF075A" w14:paraId="15EFD08D" w14:textId="77777777" w:rsidTr="00506C3F">
        <w:trPr>
          <w:trHeight w:val="340"/>
        </w:trPr>
        <w:tc>
          <w:tcPr>
            <w:tcW w:w="88" w:type="pct"/>
            <w:shd w:val="clear" w:color="auto" w:fill="auto"/>
            <w:vAlign w:val="center"/>
          </w:tcPr>
          <w:p w14:paraId="3057697A" w14:textId="0DFC5C2E"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5</w:t>
            </w:r>
          </w:p>
        </w:tc>
        <w:tc>
          <w:tcPr>
            <w:tcW w:w="191" w:type="pct"/>
            <w:shd w:val="clear" w:color="auto" w:fill="auto"/>
            <w:vAlign w:val="center"/>
          </w:tcPr>
          <w:p w14:paraId="247639AD" w14:textId="2FD181FD" w:rsidR="00097598" w:rsidRPr="00EE5E2D" w:rsidRDefault="00097598" w:rsidP="00097598">
            <w:pPr>
              <w:pStyle w:val="Header"/>
              <w:jc w:val="left"/>
              <w:rPr>
                <w:rFonts w:asciiTheme="minorHAnsi" w:hAnsiTheme="minorHAnsi" w:cstheme="minorHAnsi"/>
                <w:sz w:val="18"/>
                <w:szCs w:val="18"/>
              </w:rPr>
            </w:pPr>
            <w:r w:rsidRPr="00BC1CEC">
              <w:rPr>
                <w:rFonts w:asciiTheme="minorHAnsi" w:hAnsiTheme="minorHAnsi" w:cstheme="minorHAnsi"/>
                <w:sz w:val="16"/>
                <w:szCs w:val="16"/>
              </w:rPr>
              <w:t>Sheet 4, C7</w:t>
            </w:r>
          </w:p>
        </w:tc>
        <w:tc>
          <w:tcPr>
            <w:tcW w:w="140" w:type="pct"/>
            <w:shd w:val="clear" w:color="auto" w:fill="auto"/>
            <w:vAlign w:val="center"/>
          </w:tcPr>
          <w:p w14:paraId="668F58D8" w14:textId="20CDFC81"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5</w:t>
            </w:r>
          </w:p>
        </w:tc>
        <w:tc>
          <w:tcPr>
            <w:tcW w:w="1590" w:type="pct"/>
            <w:shd w:val="clear" w:color="auto" w:fill="auto"/>
            <w:vAlign w:val="center"/>
          </w:tcPr>
          <w:p w14:paraId="353742E7" w14:textId="723E6AB4" w:rsidR="00097598" w:rsidRP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 xml:space="preserve">J1 is oriented correctly in the PWS unit and the pins within it appear undamaged. Confirm that there is no debris within the connector. </w:t>
            </w:r>
          </w:p>
        </w:tc>
        <w:tc>
          <w:tcPr>
            <w:tcW w:w="1683" w:type="pct"/>
            <w:tcBorders>
              <w:bottom w:val="single" w:sz="4" w:space="0" w:color="auto"/>
            </w:tcBorders>
            <w:shd w:val="clear" w:color="auto" w:fill="auto"/>
            <w:vAlign w:val="center"/>
          </w:tcPr>
          <w:p w14:paraId="35A48308" w14:textId="0343A5C6" w:rsidR="00437E6A" w:rsidRDefault="00437E6A" w:rsidP="00097598">
            <w:pPr>
              <w:pStyle w:val="Header"/>
              <w:jc w:val="left"/>
              <w:rPr>
                <w:rFonts w:asciiTheme="minorHAnsi" w:hAnsiTheme="minorHAnsi" w:cstheme="minorHAnsi"/>
                <w:b/>
                <w:bCs/>
                <w:sz w:val="16"/>
                <w:szCs w:val="16"/>
              </w:rPr>
            </w:pPr>
            <w:r w:rsidRPr="00437E6A">
              <w:rPr>
                <w:rFonts w:asciiTheme="minorHAnsi" w:hAnsiTheme="minorHAnsi" w:cstheme="minorHAnsi"/>
                <w:b/>
                <w:bCs/>
                <w:sz w:val="16"/>
                <w:szCs w:val="16"/>
              </w:rPr>
              <w:t>Verify</w:t>
            </w:r>
            <w:r>
              <w:rPr>
                <w:rFonts w:asciiTheme="minorHAnsi" w:hAnsiTheme="minorHAnsi" w:cstheme="minorHAnsi"/>
                <w:b/>
                <w:bCs/>
                <w:sz w:val="16"/>
                <w:szCs w:val="16"/>
              </w:rPr>
              <w:t xml:space="preserve"> </w:t>
            </w:r>
            <w:r w:rsidRPr="00437E6A">
              <w:rPr>
                <w:rFonts w:asciiTheme="minorHAnsi" w:hAnsiTheme="minorHAnsi" w:cstheme="minorHAnsi"/>
                <w:b/>
                <w:bCs/>
                <w:sz w:val="16"/>
                <w:szCs w:val="16"/>
              </w:rPr>
              <w:t>the J1 is oriented correctly with number 29 Pin at the 1 o</w:t>
            </w:r>
            <w:r>
              <w:rPr>
                <w:rFonts w:asciiTheme="minorHAnsi" w:hAnsiTheme="minorHAnsi" w:cstheme="minorHAnsi"/>
                <w:b/>
                <w:bCs/>
                <w:sz w:val="16"/>
                <w:szCs w:val="16"/>
              </w:rPr>
              <w:t>’</w:t>
            </w:r>
            <w:r w:rsidRPr="00437E6A">
              <w:rPr>
                <w:rFonts w:asciiTheme="minorHAnsi" w:hAnsiTheme="minorHAnsi" w:cstheme="minorHAnsi"/>
                <w:b/>
                <w:bCs/>
                <w:sz w:val="16"/>
                <w:szCs w:val="16"/>
              </w:rPr>
              <w:t>clock position</w:t>
            </w:r>
            <w:r>
              <w:rPr>
                <w:rFonts w:asciiTheme="minorHAnsi" w:hAnsiTheme="minorHAnsi" w:cstheme="minorHAnsi"/>
                <w:b/>
                <w:bCs/>
                <w:sz w:val="16"/>
                <w:szCs w:val="16"/>
              </w:rPr>
              <w:t>,</w:t>
            </w:r>
            <w:r w:rsidRPr="00437E6A">
              <w:rPr>
                <w:rFonts w:asciiTheme="minorHAnsi" w:hAnsiTheme="minorHAnsi" w:cstheme="minorHAnsi"/>
                <w:b/>
                <w:bCs/>
                <w:sz w:val="16"/>
                <w:szCs w:val="16"/>
              </w:rPr>
              <w:t xml:space="preserve"> </w:t>
            </w:r>
          </w:p>
          <w:p w14:paraId="5A14E6CD" w14:textId="258D37DB" w:rsidR="00097598" w:rsidRPr="00C42A0F" w:rsidRDefault="00437E6A" w:rsidP="00097598">
            <w:pPr>
              <w:pStyle w:val="Header"/>
              <w:jc w:val="left"/>
              <w:rPr>
                <w:rStyle w:val="PlaceholderText"/>
              </w:rPr>
            </w:pPr>
            <w:r w:rsidRPr="00437E6A">
              <w:rPr>
                <w:rFonts w:asciiTheme="minorHAnsi" w:hAnsiTheme="minorHAnsi" w:cstheme="minorHAnsi"/>
                <w:b/>
                <w:bCs/>
                <w:sz w:val="16"/>
                <w:szCs w:val="16"/>
              </w:rPr>
              <w:t>when the unit is held upside down according to the drawing:</w:t>
            </w:r>
            <w:r>
              <w:rPr>
                <w:rStyle w:val="PlaceholderText"/>
              </w:rPr>
              <w:t xml:space="preserve">     </w:t>
            </w:r>
            <w:r w:rsidRPr="00E32EC5">
              <w:rPr>
                <w:rFonts w:asciiTheme="minorHAnsi" w:hAnsiTheme="minorHAnsi" w:cstheme="minorHAnsi"/>
                <w:sz w:val="16"/>
                <w:szCs w:val="16"/>
              </w:rPr>
              <w:t>Yes       NO</w:t>
            </w:r>
            <w:r>
              <w:rPr>
                <w:rStyle w:val="PlaceholderText"/>
              </w:rPr>
              <w:t xml:space="preserve"> </w:t>
            </w:r>
          </w:p>
        </w:tc>
        <w:tc>
          <w:tcPr>
            <w:tcW w:w="607" w:type="pct"/>
            <w:shd w:val="clear" w:color="auto" w:fill="auto"/>
            <w:vAlign w:val="center"/>
          </w:tcPr>
          <w:sdt>
            <w:sdtPr>
              <w:rPr>
                <w:rFonts w:asciiTheme="minorHAnsi" w:hAnsiTheme="minorHAnsi" w:cstheme="minorHAnsi"/>
                <w:color w:val="808080"/>
                <w:sz w:val="16"/>
                <w:szCs w:val="16"/>
              </w:rPr>
              <w:id w:val="-1648436986"/>
              <w:placeholder>
                <w:docPart w:val="434B4E4CFD1242F69509F9048A54E603"/>
              </w:placeholder>
            </w:sdtPr>
            <w:sdtEndPr/>
            <w:sdtContent>
              <w:sdt>
                <w:sdtPr>
                  <w:rPr>
                    <w:rFonts w:asciiTheme="minorHAnsi" w:hAnsiTheme="minorHAnsi" w:cstheme="minorHAnsi"/>
                    <w:color w:val="808080"/>
                    <w:sz w:val="16"/>
                    <w:szCs w:val="16"/>
                  </w:rPr>
                  <w:id w:val="1953427108"/>
                  <w:placeholder>
                    <w:docPart w:val="1148050F841B42D98FEE5EDE93642D1B"/>
                  </w:placeholder>
                </w:sdtPr>
                <w:sdtEndPr/>
                <w:sdtContent>
                  <w:p w14:paraId="4412E05F" w14:textId="77777777" w:rsid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 xml:space="preserve">Tool ID:             </w:t>
                    </w:r>
                    <w:r w:rsidRPr="00CF075A">
                      <w:rPr>
                        <w:rFonts w:asciiTheme="minorHAnsi" w:hAnsiTheme="minorHAnsi" w:cstheme="minorHAnsi"/>
                        <w:sz w:val="16"/>
                        <w:szCs w:val="16"/>
                      </w:rPr>
                      <w:t xml:space="preserve">  </w:t>
                    </w:r>
                  </w:p>
                  <w:p w14:paraId="3B67899A" w14:textId="1CE4EA5E" w:rsidR="00097598" w:rsidRPr="00CF075A" w:rsidRDefault="00097598" w:rsidP="00097598">
                    <w:pPr>
                      <w:pStyle w:val="Header"/>
                      <w:jc w:val="left"/>
                      <w:rPr>
                        <w:rFonts w:asciiTheme="minorHAnsi" w:hAnsiTheme="minorHAnsi" w:cstheme="minorHAnsi"/>
                        <w:sz w:val="16"/>
                        <w:szCs w:val="16"/>
                      </w:rPr>
                    </w:pPr>
                    <w:r w:rsidRPr="00CF075A">
                      <w:rPr>
                        <w:rFonts w:asciiTheme="minorHAnsi" w:hAnsiTheme="minorHAnsi" w:cstheme="minorHAnsi"/>
                        <w:sz w:val="16"/>
                        <w:szCs w:val="16"/>
                      </w:rPr>
                      <w:t>Cal</w:t>
                    </w:r>
                    <w:r>
                      <w:rPr>
                        <w:rFonts w:asciiTheme="minorHAnsi" w:hAnsiTheme="minorHAnsi" w:cstheme="minorHAnsi"/>
                        <w:sz w:val="16"/>
                        <w:szCs w:val="16"/>
                      </w:rPr>
                      <w:t xml:space="preserve"> Due Date</w:t>
                    </w:r>
                    <w:r w:rsidRPr="00CF075A">
                      <w:rPr>
                        <w:rFonts w:asciiTheme="minorHAnsi" w:hAnsiTheme="minorHAnsi" w:cstheme="minorHAnsi"/>
                        <w:sz w:val="16"/>
                        <w:szCs w:val="16"/>
                      </w:rPr>
                      <w:t xml:space="preserve">: </w:t>
                    </w:r>
                  </w:p>
                </w:sdtContent>
              </w:sdt>
            </w:sdtContent>
          </w:sdt>
        </w:tc>
        <w:tc>
          <w:tcPr>
            <w:tcW w:w="701" w:type="pct"/>
            <w:shd w:val="clear" w:color="auto" w:fill="auto"/>
            <w:vAlign w:val="center"/>
          </w:tcPr>
          <w:p w14:paraId="0E16A620" w14:textId="624701C1" w:rsidR="00097598" w:rsidRPr="00CF075A" w:rsidRDefault="00097598" w:rsidP="00097598">
            <w:pPr>
              <w:pStyle w:val="Header"/>
              <w:jc w:val="left"/>
              <w:rPr>
                <w:rFonts w:asciiTheme="minorHAnsi" w:hAnsiTheme="minorHAnsi" w:cstheme="minorHAnsi"/>
                <w:sz w:val="16"/>
                <w:szCs w:val="16"/>
              </w:rPr>
            </w:pPr>
          </w:p>
        </w:tc>
      </w:tr>
      <w:tr w:rsidR="00097598" w:rsidRPr="00CF075A" w14:paraId="7D0BCCCA" w14:textId="77777777" w:rsidTr="00144471">
        <w:trPr>
          <w:trHeight w:val="444"/>
        </w:trPr>
        <w:tc>
          <w:tcPr>
            <w:tcW w:w="88" w:type="pct"/>
            <w:shd w:val="clear" w:color="auto" w:fill="auto"/>
            <w:vAlign w:val="center"/>
          </w:tcPr>
          <w:p w14:paraId="2C206A2B" w14:textId="2568FF65"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6</w:t>
            </w:r>
          </w:p>
        </w:tc>
        <w:tc>
          <w:tcPr>
            <w:tcW w:w="191" w:type="pct"/>
            <w:shd w:val="clear" w:color="auto" w:fill="auto"/>
            <w:vAlign w:val="center"/>
          </w:tcPr>
          <w:p w14:paraId="7295CF41" w14:textId="7995D675" w:rsidR="00097598" w:rsidRPr="00EE5E2D" w:rsidRDefault="00097598" w:rsidP="00097598">
            <w:pPr>
              <w:pStyle w:val="Header"/>
              <w:jc w:val="left"/>
              <w:rPr>
                <w:rFonts w:asciiTheme="minorHAnsi" w:hAnsiTheme="minorHAnsi" w:cstheme="minorHAnsi"/>
                <w:sz w:val="18"/>
                <w:szCs w:val="18"/>
              </w:rPr>
            </w:pPr>
            <w:r w:rsidRPr="00BC1CEC">
              <w:rPr>
                <w:rFonts w:asciiTheme="minorHAnsi" w:hAnsiTheme="minorHAnsi" w:cstheme="minorHAnsi"/>
                <w:sz w:val="16"/>
                <w:szCs w:val="16"/>
              </w:rPr>
              <w:t>Sheet 4, C6</w:t>
            </w:r>
          </w:p>
        </w:tc>
        <w:tc>
          <w:tcPr>
            <w:tcW w:w="140" w:type="pct"/>
            <w:shd w:val="clear" w:color="auto" w:fill="auto"/>
            <w:vAlign w:val="center"/>
          </w:tcPr>
          <w:p w14:paraId="783CF66F" w14:textId="6ED43A53"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6</w:t>
            </w:r>
          </w:p>
        </w:tc>
        <w:tc>
          <w:tcPr>
            <w:tcW w:w="1590" w:type="pct"/>
            <w:shd w:val="clear" w:color="auto" w:fill="auto"/>
            <w:vAlign w:val="center"/>
          </w:tcPr>
          <w:p w14:paraId="4B0DB396" w14:textId="2369FFC6"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6"/>
                <w:szCs w:val="16"/>
              </w:rPr>
              <w:t xml:space="preserve">J2 is undamaged upon visual inspection, the small pins within the connector are all present (8 of them) and undamaged. </w:t>
            </w:r>
          </w:p>
        </w:tc>
        <w:tc>
          <w:tcPr>
            <w:tcW w:w="1683" w:type="pct"/>
            <w:tcBorders>
              <w:bottom w:val="single" w:sz="4" w:space="0" w:color="auto"/>
            </w:tcBorders>
            <w:shd w:val="clear" w:color="auto" w:fill="auto"/>
            <w:vAlign w:val="center"/>
          </w:tcPr>
          <w:p w14:paraId="4F97234C" w14:textId="10420FB6" w:rsidR="00097598" w:rsidRPr="00C42A0F" w:rsidRDefault="00437E6A" w:rsidP="003E7ACC">
            <w:pPr>
              <w:pStyle w:val="Header"/>
              <w:jc w:val="left"/>
              <w:rPr>
                <w:rStyle w:val="PlaceholderText"/>
              </w:rPr>
            </w:pPr>
            <w:r w:rsidRPr="00437E6A">
              <w:rPr>
                <w:rFonts w:asciiTheme="minorHAnsi" w:hAnsiTheme="minorHAnsi" w:cstheme="minorHAnsi"/>
                <w:b/>
                <w:bCs/>
                <w:sz w:val="16"/>
                <w:szCs w:val="16"/>
              </w:rPr>
              <w:t>Verify</w:t>
            </w:r>
            <w:r>
              <w:rPr>
                <w:rFonts w:asciiTheme="minorHAnsi" w:hAnsiTheme="minorHAnsi" w:cstheme="minorHAnsi"/>
                <w:b/>
                <w:bCs/>
                <w:sz w:val="16"/>
                <w:szCs w:val="16"/>
              </w:rPr>
              <w:t xml:space="preserve"> </w:t>
            </w:r>
            <w:r w:rsidRPr="00437E6A">
              <w:rPr>
                <w:rFonts w:asciiTheme="minorHAnsi" w:hAnsiTheme="minorHAnsi" w:cstheme="minorHAnsi"/>
                <w:b/>
                <w:bCs/>
                <w:sz w:val="16"/>
                <w:szCs w:val="16"/>
              </w:rPr>
              <w:t>the J</w:t>
            </w:r>
            <w:r>
              <w:rPr>
                <w:rFonts w:asciiTheme="minorHAnsi" w:hAnsiTheme="minorHAnsi" w:cstheme="minorHAnsi"/>
                <w:b/>
                <w:bCs/>
                <w:sz w:val="16"/>
                <w:szCs w:val="16"/>
              </w:rPr>
              <w:t>2</w:t>
            </w:r>
            <w:r w:rsidRPr="00437E6A">
              <w:rPr>
                <w:rFonts w:asciiTheme="minorHAnsi" w:hAnsiTheme="minorHAnsi" w:cstheme="minorHAnsi"/>
                <w:b/>
                <w:bCs/>
                <w:sz w:val="16"/>
                <w:szCs w:val="16"/>
              </w:rPr>
              <w:t xml:space="preserve"> is </w:t>
            </w:r>
            <w:r w:rsidR="003E7ACC">
              <w:rPr>
                <w:rFonts w:asciiTheme="minorHAnsi" w:hAnsiTheme="minorHAnsi" w:cstheme="minorHAnsi"/>
                <w:b/>
                <w:bCs/>
                <w:sz w:val="16"/>
                <w:szCs w:val="16"/>
              </w:rPr>
              <w:t>free of damage with small pins present inside</w:t>
            </w:r>
            <w:r w:rsidRPr="00437E6A">
              <w:rPr>
                <w:rFonts w:asciiTheme="minorHAnsi" w:hAnsiTheme="minorHAnsi" w:cstheme="minorHAnsi"/>
                <w:b/>
                <w:bCs/>
                <w:sz w:val="16"/>
                <w:szCs w:val="16"/>
              </w:rPr>
              <w:t>:</w:t>
            </w:r>
            <w:r>
              <w:rPr>
                <w:rStyle w:val="PlaceholderText"/>
              </w:rPr>
              <w:t xml:space="preserve">     </w:t>
            </w:r>
            <w:r w:rsidRPr="00E32EC5">
              <w:rPr>
                <w:rFonts w:asciiTheme="minorHAnsi" w:hAnsiTheme="minorHAnsi" w:cstheme="minorHAnsi"/>
                <w:sz w:val="16"/>
                <w:szCs w:val="16"/>
              </w:rPr>
              <w:t>Yes       NO</w:t>
            </w:r>
          </w:p>
        </w:tc>
        <w:tc>
          <w:tcPr>
            <w:tcW w:w="607" w:type="pct"/>
            <w:shd w:val="clear" w:color="auto" w:fill="auto"/>
            <w:vAlign w:val="center"/>
          </w:tcPr>
          <w:sdt>
            <w:sdtPr>
              <w:rPr>
                <w:rFonts w:asciiTheme="minorHAnsi" w:hAnsiTheme="minorHAnsi" w:cstheme="minorHAnsi"/>
                <w:color w:val="808080"/>
                <w:sz w:val="16"/>
                <w:szCs w:val="16"/>
              </w:rPr>
              <w:id w:val="805512947"/>
              <w:placeholder>
                <w:docPart w:val="AC94D5B7699C40FFBFEFFC992200B11C"/>
              </w:placeholder>
            </w:sdtPr>
            <w:sdtEndPr/>
            <w:sdtContent>
              <w:sdt>
                <w:sdtPr>
                  <w:rPr>
                    <w:rFonts w:asciiTheme="minorHAnsi" w:hAnsiTheme="minorHAnsi" w:cstheme="minorHAnsi"/>
                    <w:color w:val="808080"/>
                    <w:sz w:val="16"/>
                    <w:szCs w:val="16"/>
                  </w:rPr>
                  <w:id w:val="1884589808"/>
                  <w:placeholder>
                    <w:docPart w:val="9581C9C4EC314456A8E39CA0610B68A4"/>
                  </w:placeholder>
                </w:sdtPr>
                <w:sdtEndPr/>
                <w:sdtContent>
                  <w:p w14:paraId="775BCD4C" w14:textId="77777777" w:rsid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 xml:space="preserve">Tool ID:             </w:t>
                    </w:r>
                    <w:r w:rsidRPr="00CF075A">
                      <w:rPr>
                        <w:rFonts w:asciiTheme="minorHAnsi" w:hAnsiTheme="minorHAnsi" w:cstheme="minorHAnsi"/>
                        <w:sz w:val="16"/>
                        <w:szCs w:val="16"/>
                      </w:rPr>
                      <w:t xml:space="preserve">  </w:t>
                    </w:r>
                  </w:p>
                  <w:p w14:paraId="22E7DA13" w14:textId="32BB96FD" w:rsidR="00097598" w:rsidRPr="00CF075A" w:rsidRDefault="00097598" w:rsidP="00097598">
                    <w:pPr>
                      <w:pStyle w:val="Header"/>
                      <w:jc w:val="left"/>
                      <w:rPr>
                        <w:rFonts w:asciiTheme="minorHAnsi" w:hAnsiTheme="minorHAnsi" w:cstheme="minorHAnsi"/>
                        <w:sz w:val="16"/>
                        <w:szCs w:val="16"/>
                      </w:rPr>
                    </w:pPr>
                    <w:r w:rsidRPr="00CF075A">
                      <w:rPr>
                        <w:rFonts w:asciiTheme="minorHAnsi" w:hAnsiTheme="minorHAnsi" w:cstheme="minorHAnsi"/>
                        <w:sz w:val="16"/>
                        <w:szCs w:val="16"/>
                      </w:rPr>
                      <w:t>Cal</w:t>
                    </w:r>
                    <w:r>
                      <w:rPr>
                        <w:rFonts w:asciiTheme="minorHAnsi" w:hAnsiTheme="minorHAnsi" w:cstheme="minorHAnsi"/>
                        <w:sz w:val="16"/>
                        <w:szCs w:val="16"/>
                      </w:rPr>
                      <w:t xml:space="preserve"> Due Date</w:t>
                    </w:r>
                    <w:r w:rsidRPr="00CF075A">
                      <w:rPr>
                        <w:rFonts w:asciiTheme="minorHAnsi" w:hAnsiTheme="minorHAnsi" w:cstheme="minorHAnsi"/>
                        <w:sz w:val="16"/>
                        <w:szCs w:val="16"/>
                      </w:rPr>
                      <w:t xml:space="preserve">: </w:t>
                    </w:r>
                  </w:p>
                </w:sdtContent>
              </w:sdt>
            </w:sdtContent>
          </w:sdt>
        </w:tc>
        <w:tc>
          <w:tcPr>
            <w:tcW w:w="701" w:type="pct"/>
            <w:shd w:val="clear" w:color="auto" w:fill="auto"/>
            <w:vAlign w:val="center"/>
          </w:tcPr>
          <w:p w14:paraId="33A5DC93" w14:textId="5E93E380" w:rsidR="00097598" w:rsidRPr="00CF075A" w:rsidRDefault="00097598" w:rsidP="00097598">
            <w:pPr>
              <w:pStyle w:val="Header"/>
              <w:jc w:val="left"/>
              <w:rPr>
                <w:rFonts w:asciiTheme="minorHAnsi" w:hAnsiTheme="minorHAnsi" w:cstheme="minorHAnsi"/>
                <w:sz w:val="16"/>
                <w:szCs w:val="16"/>
              </w:rPr>
            </w:pPr>
          </w:p>
        </w:tc>
      </w:tr>
      <w:tr w:rsidR="00097598" w:rsidRPr="00CF075A" w14:paraId="21B553F2" w14:textId="77777777" w:rsidTr="00506C3F">
        <w:trPr>
          <w:trHeight w:val="340"/>
        </w:trPr>
        <w:tc>
          <w:tcPr>
            <w:tcW w:w="88" w:type="pct"/>
            <w:shd w:val="clear" w:color="auto" w:fill="auto"/>
            <w:vAlign w:val="center"/>
          </w:tcPr>
          <w:p w14:paraId="48BC55F9" w14:textId="481A7F63"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7</w:t>
            </w:r>
          </w:p>
        </w:tc>
        <w:tc>
          <w:tcPr>
            <w:tcW w:w="191" w:type="pct"/>
            <w:shd w:val="clear" w:color="auto" w:fill="auto"/>
            <w:vAlign w:val="center"/>
          </w:tcPr>
          <w:p w14:paraId="7C3AFD35" w14:textId="3BBF2EC3" w:rsidR="00097598" w:rsidRPr="00EE5E2D" w:rsidRDefault="00097598" w:rsidP="00097598">
            <w:pPr>
              <w:pStyle w:val="Header"/>
              <w:jc w:val="left"/>
              <w:rPr>
                <w:rFonts w:asciiTheme="minorHAnsi" w:hAnsiTheme="minorHAnsi" w:cstheme="minorHAnsi"/>
                <w:sz w:val="18"/>
                <w:szCs w:val="18"/>
              </w:rPr>
            </w:pPr>
            <w:r w:rsidRPr="00BC1CEC">
              <w:rPr>
                <w:rFonts w:asciiTheme="minorHAnsi" w:hAnsiTheme="minorHAnsi" w:cstheme="minorHAnsi"/>
                <w:sz w:val="16"/>
                <w:szCs w:val="16"/>
              </w:rPr>
              <w:t>Sheet 4, C5</w:t>
            </w:r>
          </w:p>
        </w:tc>
        <w:tc>
          <w:tcPr>
            <w:tcW w:w="140" w:type="pct"/>
            <w:shd w:val="clear" w:color="auto" w:fill="auto"/>
            <w:vAlign w:val="center"/>
          </w:tcPr>
          <w:p w14:paraId="7E10CC97" w14:textId="5ECE86B3"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7</w:t>
            </w:r>
          </w:p>
        </w:tc>
        <w:tc>
          <w:tcPr>
            <w:tcW w:w="1590" w:type="pct"/>
            <w:shd w:val="clear" w:color="auto" w:fill="auto"/>
            <w:vAlign w:val="center"/>
          </w:tcPr>
          <w:p w14:paraId="57C6ADC8" w14:textId="34860421"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6"/>
                <w:szCs w:val="16"/>
              </w:rPr>
              <w:t>J3 is undamaged, no debris is caught in the sockets.</w:t>
            </w:r>
          </w:p>
        </w:tc>
        <w:tc>
          <w:tcPr>
            <w:tcW w:w="1683" w:type="pct"/>
            <w:tcBorders>
              <w:bottom w:val="single" w:sz="4" w:space="0" w:color="auto"/>
            </w:tcBorders>
            <w:shd w:val="clear" w:color="auto" w:fill="auto"/>
            <w:vAlign w:val="center"/>
          </w:tcPr>
          <w:p w14:paraId="7FBF223F" w14:textId="17C0BFA5" w:rsidR="00097598" w:rsidRPr="00C42A0F" w:rsidRDefault="003E7ACC" w:rsidP="00097598">
            <w:pPr>
              <w:pStyle w:val="Header"/>
              <w:jc w:val="left"/>
              <w:rPr>
                <w:rStyle w:val="PlaceholderText"/>
              </w:rPr>
            </w:pPr>
            <w:r w:rsidRPr="00437E6A">
              <w:rPr>
                <w:rFonts w:asciiTheme="minorHAnsi" w:hAnsiTheme="minorHAnsi" w:cstheme="minorHAnsi"/>
                <w:b/>
                <w:bCs/>
                <w:sz w:val="16"/>
                <w:szCs w:val="16"/>
              </w:rPr>
              <w:t>Verify</w:t>
            </w:r>
            <w:r>
              <w:rPr>
                <w:rFonts w:asciiTheme="minorHAnsi" w:hAnsiTheme="minorHAnsi" w:cstheme="minorHAnsi"/>
                <w:b/>
                <w:bCs/>
                <w:sz w:val="16"/>
                <w:szCs w:val="16"/>
              </w:rPr>
              <w:t xml:space="preserve"> </w:t>
            </w:r>
            <w:r w:rsidRPr="00437E6A">
              <w:rPr>
                <w:rFonts w:asciiTheme="minorHAnsi" w:hAnsiTheme="minorHAnsi" w:cstheme="minorHAnsi"/>
                <w:b/>
                <w:bCs/>
                <w:sz w:val="16"/>
                <w:szCs w:val="16"/>
              </w:rPr>
              <w:t>the J</w:t>
            </w:r>
            <w:r>
              <w:rPr>
                <w:rFonts w:asciiTheme="minorHAnsi" w:hAnsiTheme="minorHAnsi" w:cstheme="minorHAnsi"/>
                <w:b/>
                <w:bCs/>
                <w:sz w:val="16"/>
                <w:szCs w:val="16"/>
              </w:rPr>
              <w:t>3</w:t>
            </w:r>
            <w:r w:rsidRPr="00437E6A">
              <w:rPr>
                <w:rFonts w:asciiTheme="minorHAnsi" w:hAnsiTheme="minorHAnsi" w:cstheme="minorHAnsi"/>
                <w:b/>
                <w:bCs/>
                <w:sz w:val="16"/>
                <w:szCs w:val="16"/>
              </w:rPr>
              <w:t xml:space="preserve"> is </w:t>
            </w:r>
            <w:r>
              <w:rPr>
                <w:rFonts w:asciiTheme="minorHAnsi" w:hAnsiTheme="minorHAnsi" w:cstheme="minorHAnsi"/>
                <w:b/>
                <w:bCs/>
                <w:sz w:val="16"/>
                <w:szCs w:val="16"/>
              </w:rPr>
              <w:t>free of damage with no debris in sockets</w:t>
            </w:r>
            <w:r w:rsidRPr="00437E6A">
              <w:rPr>
                <w:rFonts w:asciiTheme="minorHAnsi" w:hAnsiTheme="minorHAnsi" w:cstheme="minorHAnsi"/>
                <w:b/>
                <w:bCs/>
                <w:sz w:val="16"/>
                <w:szCs w:val="16"/>
              </w:rPr>
              <w:t>:</w:t>
            </w:r>
            <w:r>
              <w:rPr>
                <w:rStyle w:val="PlaceholderText"/>
              </w:rPr>
              <w:t xml:space="preserve">     </w:t>
            </w:r>
            <w:r w:rsidRPr="00E32EC5">
              <w:rPr>
                <w:rFonts w:asciiTheme="minorHAnsi" w:hAnsiTheme="minorHAnsi" w:cstheme="minorHAnsi"/>
                <w:sz w:val="16"/>
                <w:szCs w:val="16"/>
              </w:rPr>
              <w:t>Yes       NO</w:t>
            </w:r>
          </w:p>
        </w:tc>
        <w:tc>
          <w:tcPr>
            <w:tcW w:w="607" w:type="pct"/>
            <w:shd w:val="clear" w:color="auto" w:fill="auto"/>
            <w:vAlign w:val="center"/>
          </w:tcPr>
          <w:sdt>
            <w:sdtPr>
              <w:rPr>
                <w:rFonts w:asciiTheme="minorHAnsi" w:hAnsiTheme="minorHAnsi" w:cstheme="minorHAnsi"/>
                <w:color w:val="808080"/>
                <w:sz w:val="16"/>
                <w:szCs w:val="16"/>
              </w:rPr>
              <w:id w:val="-434675760"/>
              <w:placeholder>
                <w:docPart w:val="0F2961C03ECD4263B4372F7C20455E08"/>
              </w:placeholder>
            </w:sdtPr>
            <w:sdtEndPr/>
            <w:sdtContent>
              <w:sdt>
                <w:sdtPr>
                  <w:rPr>
                    <w:rFonts w:asciiTheme="minorHAnsi" w:hAnsiTheme="minorHAnsi" w:cstheme="minorHAnsi"/>
                    <w:color w:val="808080"/>
                    <w:sz w:val="16"/>
                    <w:szCs w:val="16"/>
                  </w:rPr>
                  <w:id w:val="-1588840142"/>
                  <w:placeholder>
                    <w:docPart w:val="03842E8329B94EE5A59421768CE4083F"/>
                  </w:placeholder>
                </w:sdtPr>
                <w:sdtEndPr/>
                <w:sdtContent>
                  <w:sdt>
                    <w:sdtPr>
                      <w:rPr>
                        <w:rFonts w:asciiTheme="minorHAnsi" w:hAnsiTheme="minorHAnsi" w:cstheme="minorHAnsi"/>
                        <w:color w:val="808080"/>
                        <w:sz w:val="16"/>
                        <w:szCs w:val="16"/>
                      </w:rPr>
                      <w:id w:val="-2123762974"/>
                      <w:placeholder>
                        <w:docPart w:val="DDD8E96F63F148749BF2CC3D3575509E"/>
                      </w:placeholder>
                    </w:sdtPr>
                    <w:sdtEndPr/>
                    <w:sdtContent>
                      <w:sdt>
                        <w:sdtPr>
                          <w:rPr>
                            <w:rFonts w:asciiTheme="minorHAnsi" w:hAnsiTheme="minorHAnsi" w:cstheme="minorHAnsi"/>
                            <w:color w:val="808080"/>
                            <w:sz w:val="16"/>
                            <w:szCs w:val="16"/>
                          </w:rPr>
                          <w:id w:val="-2022692678"/>
                          <w:placeholder>
                            <w:docPart w:val="7D784F00955D489DBE4B975124FCEE74"/>
                          </w:placeholder>
                        </w:sdtPr>
                        <w:sdtEndPr/>
                        <w:sdtContent>
                          <w:p w14:paraId="53407908" w14:textId="77777777" w:rsid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 xml:space="preserve">Tool ID:             </w:t>
                            </w:r>
                            <w:r w:rsidRPr="00CF075A">
                              <w:rPr>
                                <w:rFonts w:asciiTheme="minorHAnsi" w:hAnsiTheme="minorHAnsi" w:cstheme="minorHAnsi"/>
                                <w:sz w:val="16"/>
                                <w:szCs w:val="16"/>
                              </w:rPr>
                              <w:t xml:space="preserve">  </w:t>
                            </w:r>
                          </w:p>
                          <w:p w14:paraId="4AC14A35" w14:textId="036C420C" w:rsidR="00097598" w:rsidRPr="00CF075A" w:rsidRDefault="00097598" w:rsidP="00097598">
                            <w:pPr>
                              <w:pStyle w:val="Header"/>
                              <w:jc w:val="left"/>
                              <w:rPr>
                                <w:rFonts w:asciiTheme="minorHAnsi" w:hAnsiTheme="minorHAnsi" w:cstheme="minorHAnsi"/>
                                <w:sz w:val="16"/>
                                <w:szCs w:val="16"/>
                              </w:rPr>
                            </w:pPr>
                            <w:r w:rsidRPr="00CF075A">
                              <w:rPr>
                                <w:rFonts w:asciiTheme="minorHAnsi" w:hAnsiTheme="minorHAnsi" w:cstheme="minorHAnsi"/>
                                <w:sz w:val="16"/>
                                <w:szCs w:val="16"/>
                              </w:rPr>
                              <w:t>Cal</w:t>
                            </w:r>
                            <w:r>
                              <w:rPr>
                                <w:rFonts w:asciiTheme="minorHAnsi" w:hAnsiTheme="minorHAnsi" w:cstheme="minorHAnsi"/>
                                <w:sz w:val="16"/>
                                <w:szCs w:val="16"/>
                              </w:rPr>
                              <w:t xml:space="preserve"> Due Date</w:t>
                            </w:r>
                            <w:r w:rsidRPr="00CF075A">
                              <w:rPr>
                                <w:rFonts w:asciiTheme="minorHAnsi" w:hAnsiTheme="minorHAnsi" w:cstheme="minorHAnsi"/>
                                <w:sz w:val="16"/>
                                <w:szCs w:val="16"/>
                              </w:rPr>
                              <w:t xml:space="preserve">: </w:t>
                            </w:r>
                          </w:p>
                        </w:sdtContent>
                      </w:sdt>
                    </w:sdtContent>
                  </w:sdt>
                </w:sdtContent>
              </w:sdt>
            </w:sdtContent>
          </w:sdt>
        </w:tc>
        <w:tc>
          <w:tcPr>
            <w:tcW w:w="701" w:type="pct"/>
            <w:shd w:val="clear" w:color="auto" w:fill="auto"/>
            <w:vAlign w:val="center"/>
          </w:tcPr>
          <w:p w14:paraId="7448A380" w14:textId="049FA6D2" w:rsidR="00097598" w:rsidRPr="00CF075A" w:rsidRDefault="00097598" w:rsidP="00097598">
            <w:pPr>
              <w:pStyle w:val="Header"/>
              <w:jc w:val="left"/>
              <w:rPr>
                <w:rFonts w:asciiTheme="minorHAnsi" w:hAnsiTheme="minorHAnsi" w:cstheme="minorHAnsi"/>
                <w:sz w:val="16"/>
                <w:szCs w:val="16"/>
              </w:rPr>
            </w:pPr>
          </w:p>
        </w:tc>
      </w:tr>
      <w:tr w:rsidR="00097598" w:rsidRPr="00CF075A" w14:paraId="577F8DFA" w14:textId="77777777" w:rsidTr="00506C3F">
        <w:trPr>
          <w:trHeight w:val="60"/>
        </w:trPr>
        <w:tc>
          <w:tcPr>
            <w:tcW w:w="88" w:type="pct"/>
            <w:shd w:val="clear" w:color="auto" w:fill="auto"/>
            <w:vAlign w:val="center"/>
          </w:tcPr>
          <w:p w14:paraId="44623ADD" w14:textId="3B95CD8F"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8</w:t>
            </w:r>
          </w:p>
        </w:tc>
        <w:tc>
          <w:tcPr>
            <w:tcW w:w="191" w:type="pct"/>
            <w:shd w:val="clear" w:color="auto" w:fill="auto"/>
            <w:vAlign w:val="center"/>
          </w:tcPr>
          <w:p w14:paraId="077902DC" w14:textId="1749771A" w:rsidR="00097598" w:rsidRPr="00EE5E2D" w:rsidRDefault="00097598" w:rsidP="00097598">
            <w:pPr>
              <w:pStyle w:val="Header"/>
              <w:jc w:val="left"/>
              <w:rPr>
                <w:rFonts w:asciiTheme="minorHAnsi" w:hAnsiTheme="minorHAnsi" w:cstheme="minorHAnsi"/>
                <w:sz w:val="18"/>
                <w:szCs w:val="18"/>
              </w:rPr>
            </w:pPr>
            <w:r w:rsidRPr="00BC1CEC">
              <w:rPr>
                <w:rFonts w:asciiTheme="minorHAnsi" w:hAnsiTheme="minorHAnsi" w:cstheme="minorHAnsi"/>
                <w:sz w:val="16"/>
                <w:szCs w:val="16"/>
              </w:rPr>
              <w:t>Sheet 4, C7</w:t>
            </w:r>
          </w:p>
        </w:tc>
        <w:tc>
          <w:tcPr>
            <w:tcW w:w="140" w:type="pct"/>
            <w:shd w:val="clear" w:color="auto" w:fill="auto"/>
            <w:vAlign w:val="center"/>
          </w:tcPr>
          <w:p w14:paraId="486F6BD7" w14:textId="3412674E"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8</w:t>
            </w:r>
          </w:p>
        </w:tc>
        <w:tc>
          <w:tcPr>
            <w:tcW w:w="1590" w:type="pct"/>
            <w:shd w:val="clear" w:color="auto" w:fill="auto"/>
            <w:vAlign w:val="center"/>
          </w:tcPr>
          <w:p w14:paraId="23E90A8F" w14:textId="14593E7B"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6"/>
                <w:szCs w:val="16"/>
              </w:rPr>
              <w:t>T</w:t>
            </w:r>
            <w:r w:rsidRPr="003910A3">
              <w:rPr>
                <w:rFonts w:asciiTheme="minorHAnsi" w:hAnsiTheme="minorHAnsi" w:cstheme="minorHAnsi"/>
                <w:sz w:val="16"/>
                <w:szCs w:val="16"/>
              </w:rPr>
              <w:t>he PWS internal harness is being held in place with 4 screws, all which are tightened flush to the surface of the connector.</w:t>
            </w:r>
          </w:p>
        </w:tc>
        <w:tc>
          <w:tcPr>
            <w:tcW w:w="1683" w:type="pct"/>
            <w:tcBorders>
              <w:bottom w:val="single" w:sz="4" w:space="0" w:color="auto"/>
            </w:tcBorders>
            <w:shd w:val="clear" w:color="auto" w:fill="auto"/>
            <w:vAlign w:val="center"/>
          </w:tcPr>
          <w:p w14:paraId="77B1CFD9" w14:textId="77777777" w:rsidR="00943829" w:rsidRDefault="00943829" w:rsidP="00097598">
            <w:pPr>
              <w:pStyle w:val="Header"/>
              <w:contextualSpacing/>
              <w:jc w:val="left"/>
              <w:rPr>
                <w:rFonts w:asciiTheme="minorHAnsi" w:hAnsiTheme="minorHAnsi" w:cstheme="minorHAnsi"/>
                <w:b/>
                <w:bCs/>
                <w:sz w:val="16"/>
                <w:szCs w:val="16"/>
              </w:rPr>
            </w:pPr>
            <w:r w:rsidRPr="00437E6A">
              <w:rPr>
                <w:rFonts w:asciiTheme="minorHAnsi" w:hAnsiTheme="minorHAnsi" w:cstheme="minorHAnsi"/>
                <w:b/>
                <w:bCs/>
                <w:sz w:val="16"/>
                <w:szCs w:val="16"/>
              </w:rPr>
              <w:t>Verify</w:t>
            </w:r>
            <w:r>
              <w:rPr>
                <w:rFonts w:asciiTheme="minorHAnsi" w:hAnsiTheme="minorHAnsi" w:cstheme="minorHAnsi"/>
                <w:b/>
                <w:bCs/>
                <w:sz w:val="16"/>
                <w:szCs w:val="16"/>
              </w:rPr>
              <w:t xml:space="preserve"> </w:t>
            </w:r>
            <w:r w:rsidRPr="00437E6A">
              <w:rPr>
                <w:rFonts w:asciiTheme="minorHAnsi" w:hAnsiTheme="minorHAnsi" w:cstheme="minorHAnsi"/>
                <w:b/>
                <w:bCs/>
                <w:sz w:val="16"/>
                <w:szCs w:val="16"/>
              </w:rPr>
              <w:t>th</w:t>
            </w:r>
            <w:r>
              <w:rPr>
                <w:rFonts w:asciiTheme="minorHAnsi" w:hAnsiTheme="minorHAnsi" w:cstheme="minorHAnsi"/>
                <w:b/>
                <w:bCs/>
                <w:sz w:val="16"/>
                <w:szCs w:val="16"/>
              </w:rPr>
              <w:t>at the 4 screws are tightened flush</w:t>
            </w:r>
          </w:p>
          <w:p w14:paraId="3E46D81B" w14:textId="7B7FBD80" w:rsidR="00097598" w:rsidRPr="005068BE" w:rsidRDefault="00943829" w:rsidP="00097598">
            <w:pPr>
              <w:pStyle w:val="Header"/>
              <w:contextualSpacing/>
              <w:jc w:val="left"/>
              <w:rPr>
                <w:rStyle w:val="PlaceholderText"/>
                <w:rFonts w:asciiTheme="minorHAnsi" w:hAnsiTheme="minorHAnsi" w:cstheme="minorHAnsi"/>
                <w:color w:val="auto"/>
                <w:sz w:val="16"/>
                <w:szCs w:val="16"/>
              </w:rPr>
            </w:pPr>
            <w:r>
              <w:rPr>
                <w:rFonts w:asciiTheme="minorHAnsi" w:hAnsiTheme="minorHAnsi" w:cstheme="minorHAnsi"/>
                <w:b/>
                <w:bCs/>
                <w:sz w:val="16"/>
                <w:szCs w:val="16"/>
              </w:rPr>
              <w:t>to the surface of the connector</w:t>
            </w:r>
            <w:r w:rsidRPr="00437E6A">
              <w:rPr>
                <w:rFonts w:asciiTheme="minorHAnsi" w:hAnsiTheme="minorHAnsi" w:cstheme="minorHAnsi"/>
                <w:b/>
                <w:bCs/>
                <w:sz w:val="16"/>
                <w:szCs w:val="16"/>
              </w:rPr>
              <w:t>:</w:t>
            </w:r>
            <w:r>
              <w:rPr>
                <w:rStyle w:val="PlaceholderText"/>
              </w:rPr>
              <w:t xml:space="preserve">     </w:t>
            </w:r>
            <w:r w:rsidRPr="00E32EC5">
              <w:rPr>
                <w:rFonts w:asciiTheme="minorHAnsi" w:hAnsiTheme="minorHAnsi" w:cstheme="minorHAnsi"/>
                <w:sz w:val="16"/>
                <w:szCs w:val="16"/>
              </w:rPr>
              <w:t>Yes       NO</w:t>
            </w:r>
          </w:p>
        </w:tc>
        <w:tc>
          <w:tcPr>
            <w:tcW w:w="607" w:type="pct"/>
            <w:shd w:val="clear" w:color="auto" w:fill="auto"/>
            <w:vAlign w:val="center"/>
          </w:tcPr>
          <w:sdt>
            <w:sdtPr>
              <w:rPr>
                <w:rFonts w:asciiTheme="minorHAnsi" w:hAnsiTheme="minorHAnsi" w:cstheme="minorHAnsi"/>
                <w:color w:val="808080"/>
                <w:sz w:val="16"/>
                <w:szCs w:val="16"/>
              </w:rPr>
              <w:id w:val="-585769819"/>
              <w:placeholder>
                <w:docPart w:val="E91DE9A410F34ED29FB9D65BCC8FDDC8"/>
              </w:placeholder>
            </w:sdtPr>
            <w:sdtEndPr/>
            <w:sdtContent>
              <w:sdt>
                <w:sdtPr>
                  <w:rPr>
                    <w:rFonts w:asciiTheme="minorHAnsi" w:hAnsiTheme="minorHAnsi" w:cstheme="minorHAnsi"/>
                    <w:color w:val="808080"/>
                    <w:sz w:val="16"/>
                    <w:szCs w:val="16"/>
                  </w:rPr>
                  <w:id w:val="-547602841"/>
                  <w:placeholder>
                    <w:docPart w:val="DBE1513B85D74E9691CD550BF768AA9B"/>
                  </w:placeholder>
                </w:sdtPr>
                <w:sdtEndPr/>
                <w:sdtContent>
                  <w:p w14:paraId="28306499" w14:textId="77777777" w:rsid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 xml:space="preserve">Tool ID:             </w:t>
                    </w:r>
                    <w:r w:rsidRPr="00CF075A">
                      <w:rPr>
                        <w:rFonts w:asciiTheme="minorHAnsi" w:hAnsiTheme="minorHAnsi" w:cstheme="minorHAnsi"/>
                        <w:sz w:val="16"/>
                        <w:szCs w:val="16"/>
                      </w:rPr>
                      <w:t xml:space="preserve">  </w:t>
                    </w:r>
                  </w:p>
                  <w:p w14:paraId="4CE8A047" w14:textId="2D471E2B" w:rsidR="00097598" w:rsidRPr="00CF075A" w:rsidRDefault="00097598" w:rsidP="00097598">
                    <w:pPr>
                      <w:pStyle w:val="Header"/>
                      <w:jc w:val="left"/>
                      <w:rPr>
                        <w:rFonts w:asciiTheme="minorHAnsi" w:hAnsiTheme="minorHAnsi" w:cstheme="minorHAnsi"/>
                        <w:sz w:val="16"/>
                        <w:szCs w:val="16"/>
                      </w:rPr>
                    </w:pPr>
                    <w:r w:rsidRPr="00CF075A">
                      <w:rPr>
                        <w:rFonts w:asciiTheme="minorHAnsi" w:hAnsiTheme="minorHAnsi" w:cstheme="minorHAnsi"/>
                        <w:sz w:val="16"/>
                        <w:szCs w:val="16"/>
                      </w:rPr>
                      <w:t>Cal</w:t>
                    </w:r>
                    <w:r>
                      <w:rPr>
                        <w:rFonts w:asciiTheme="minorHAnsi" w:hAnsiTheme="minorHAnsi" w:cstheme="minorHAnsi"/>
                        <w:sz w:val="16"/>
                        <w:szCs w:val="16"/>
                      </w:rPr>
                      <w:t xml:space="preserve"> Due Date</w:t>
                    </w:r>
                    <w:r w:rsidRPr="00CF075A">
                      <w:rPr>
                        <w:rFonts w:asciiTheme="minorHAnsi" w:hAnsiTheme="minorHAnsi" w:cstheme="minorHAnsi"/>
                        <w:sz w:val="16"/>
                        <w:szCs w:val="16"/>
                      </w:rPr>
                      <w:t xml:space="preserve">: </w:t>
                    </w:r>
                  </w:p>
                </w:sdtContent>
              </w:sdt>
            </w:sdtContent>
          </w:sdt>
        </w:tc>
        <w:tc>
          <w:tcPr>
            <w:tcW w:w="701" w:type="pct"/>
            <w:shd w:val="clear" w:color="auto" w:fill="auto"/>
            <w:vAlign w:val="center"/>
          </w:tcPr>
          <w:p w14:paraId="06B48C85" w14:textId="1882257B" w:rsidR="00097598" w:rsidRPr="00CF075A" w:rsidRDefault="00097598" w:rsidP="00097598">
            <w:pPr>
              <w:rPr>
                <w:rFonts w:asciiTheme="minorHAnsi" w:hAnsiTheme="minorHAnsi" w:cstheme="minorHAnsi"/>
                <w:sz w:val="16"/>
                <w:szCs w:val="16"/>
              </w:rPr>
            </w:pPr>
          </w:p>
        </w:tc>
      </w:tr>
      <w:tr w:rsidR="00097598" w:rsidRPr="00CF075A" w14:paraId="4E7CCF7C" w14:textId="77777777" w:rsidTr="00144471">
        <w:trPr>
          <w:trHeight w:val="604"/>
        </w:trPr>
        <w:tc>
          <w:tcPr>
            <w:tcW w:w="88" w:type="pct"/>
            <w:shd w:val="clear" w:color="auto" w:fill="auto"/>
            <w:vAlign w:val="center"/>
          </w:tcPr>
          <w:p w14:paraId="53768A7C" w14:textId="7CFBC38F"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9</w:t>
            </w:r>
          </w:p>
        </w:tc>
        <w:tc>
          <w:tcPr>
            <w:tcW w:w="191" w:type="pct"/>
            <w:shd w:val="clear" w:color="auto" w:fill="auto"/>
            <w:vAlign w:val="center"/>
          </w:tcPr>
          <w:p w14:paraId="05AB88A6" w14:textId="380B56FB" w:rsidR="00097598" w:rsidRPr="00EE5E2D" w:rsidRDefault="00097598" w:rsidP="00097598">
            <w:pPr>
              <w:pStyle w:val="Header"/>
              <w:jc w:val="left"/>
              <w:rPr>
                <w:rFonts w:asciiTheme="minorHAnsi" w:hAnsiTheme="minorHAnsi" w:cstheme="minorHAnsi"/>
                <w:sz w:val="18"/>
                <w:szCs w:val="18"/>
              </w:rPr>
            </w:pPr>
            <w:r w:rsidRPr="00BC1CEC">
              <w:rPr>
                <w:rFonts w:asciiTheme="minorHAnsi" w:hAnsiTheme="minorHAnsi" w:cstheme="minorHAnsi"/>
                <w:sz w:val="16"/>
                <w:szCs w:val="16"/>
              </w:rPr>
              <w:t>Sheet 4, C6</w:t>
            </w:r>
          </w:p>
        </w:tc>
        <w:tc>
          <w:tcPr>
            <w:tcW w:w="140" w:type="pct"/>
            <w:shd w:val="clear" w:color="auto" w:fill="auto"/>
            <w:vAlign w:val="center"/>
          </w:tcPr>
          <w:p w14:paraId="20A5F45D" w14:textId="4111F2DA"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9</w:t>
            </w:r>
          </w:p>
        </w:tc>
        <w:tc>
          <w:tcPr>
            <w:tcW w:w="1590" w:type="pct"/>
            <w:shd w:val="clear" w:color="auto" w:fill="auto"/>
            <w:vAlign w:val="center"/>
          </w:tcPr>
          <w:p w14:paraId="199C6622" w14:textId="3EBEBC04" w:rsidR="00097598" w:rsidRPr="00EE5E2D" w:rsidRDefault="00097598" w:rsidP="00097598">
            <w:pPr>
              <w:pStyle w:val="Header"/>
              <w:jc w:val="left"/>
              <w:rPr>
                <w:rFonts w:asciiTheme="minorHAnsi" w:hAnsiTheme="minorHAnsi" w:cstheme="minorHAnsi"/>
                <w:sz w:val="18"/>
                <w:szCs w:val="18"/>
              </w:rPr>
            </w:pPr>
            <w:r w:rsidRPr="003910A3">
              <w:rPr>
                <w:rFonts w:asciiTheme="minorHAnsi" w:hAnsiTheme="minorHAnsi" w:cstheme="minorHAnsi"/>
                <w:sz w:val="16"/>
                <w:szCs w:val="16"/>
              </w:rPr>
              <w:t xml:space="preserve">2 spring latches (D110277-2) have been installed on the J3 connector with the supplied screws. Ensure that the screws are flush to the surface of the spring </w:t>
            </w:r>
            <w:r>
              <w:rPr>
                <w:rFonts w:asciiTheme="minorHAnsi" w:hAnsiTheme="minorHAnsi" w:cstheme="minorHAnsi"/>
                <w:sz w:val="16"/>
                <w:szCs w:val="16"/>
              </w:rPr>
              <w:t>-</w:t>
            </w:r>
            <w:r w:rsidRPr="003910A3">
              <w:rPr>
                <w:rFonts w:asciiTheme="minorHAnsi" w:hAnsiTheme="minorHAnsi" w:cstheme="minorHAnsi"/>
                <w:sz w:val="16"/>
                <w:szCs w:val="16"/>
              </w:rPr>
              <w:t>latches.</w:t>
            </w:r>
          </w:p>
        </w:tc>
        <w:tc>
          <w:tcPr>
            <w:tcW w:w="1683" w:type="pct"/>
            <w:tcBorders>
              <w:bottom w:val="single" w:sz="4" w:space="0" w:color="auto"/>
            </w:tcBorders>
            <w:shd w:val="clear" w:color="auto" w:fill="auto"/>
            <w:vAlign w:val="center"/>
          </w:tcPr>
          <w:sdt>
            <w:sdtPr>
              <w:rPr>
                <w:rStyle w:val="PlaceholderText"/>
              </w:rPr>
              <w:id w:val="-1012143856"/>
              <w:placeholder>
                <w:docPart w:val="698A5EBF868D4BB98B45EAABC7B8C87D"/>
              </w:placeholder>
            </w:sdtPr>
            <w:sdtEndPr>
              <w:rPr>
                <w:rStyle w:val="PlaceholderText"/>
              </w:rPr>
            </w:sdtEndPr>
            <w:sdtContent>
              <w:p w14:paraId="76E208F7" w14:textId="221FF70E" w:rsidR="00943829" w:rsidRPr="00943829" w:rsidRDefault="00943829" w:rsidP="00943829">
                <w:pPr>
                  <w:pStyle w:val="Header"/>
                  <w:contextualSpacing/>
                  <w:jc w:val="left"/>
                  <w:rPr>
                    <w:rFonts w:asciiTheme="minorHAnsi" w:hAnsiTheme="minorHAnsi" w:cstheme="minorHAnsi"/>
                    <w:b/>
                    <w:bCs/>
                    <w:sz w:val="16"/>
                    <w:szCs w:val="16"/>
                  </w:rPr>
                </w:pPr>
                <w:r w:rsidRPr="00943829">
                  <w:rPr>
                    <w:rFonts w:asciiTheme="minorHAnsi" w:hAnsiTheme="minorHAnsi" w:cstheme="minorHAnsi"/>
                    <w:b/>
                    <w:bCs/>
                    <w:sz w:val="16"/>
                    <w:szCs w:val="16"/>
                  </w:rPr>
                  <w:t>Verify that</w:t>
                </w:r>
                <w:r w:rsidRPr="00943829">
                  <w:rPr>
                    <w:rFonts w:asciiTheme="minorHAnsi" w:hAnsiTheme="minorHAnsi" w:cstheme="minorHAnsi"/>
                    <w:sz w:val="16"/>
                    <w:szCs w:val="16"/>
                  </w:rPr>
                  <w:t xml:space="preserve"> </w:t>
                </w:r>
                <w:r w:rsidRPr="00943829">
                  <w:rPr>
                    <w:rFonts w:asciiTheme="minorHAnsi" w:hAnsiTheme="minorHAnsi" w:cstheme="minorHAnsi"/>
                    <w:b/>
                    <w:bCs/>
                    <w:sz w:val="16"/>
                    <w:szCs w:val="16"/>
                  </w:rPr>
                  <w:t>2 spring latches</w:t>
                </w:r>
                <w:r>
                  <w:rPr>
                    <w:rFonts w:asciiTheme="minorHAnsi" w:hAnsiTheme="minorHAnsi" w:cstheme="minorHAnsi"/>
                    <w:b/>
                    <w:bCs/>
                    <w:sz w:val="16"/>
                    <w:szCs w:val="16"/>
                  </w:rPr>
                  <w:t xml:space="preserve"> are </w:t>
                </w:r>
                <w:r w:rsidRPr="00943829">
                  <w:rPr>
                    <w:rFonts w:asciiTheme="minorHAnsi" w:hAnsiTheme="minorHAnsi" w:cstheme="minorHAnsi"/>
                    <w:b/>
                    <w:bCs/>
                    <w:sz w:val="16"/>
                    <w:szCs w:val="16"/>
                  </w:rPr>
                  <w:t>installed on the J3 connector</w:t>
                </w:r>
                <w:r>
                  <w:rPr>
                    <w:rFonts w:asciiTheme="minorHAnsi" w:hAnsiTheme="minorHAnsi" w:cstheme="minorHAnsi"/>
                    <w:b/>
                    <w:bCs/>
                    <w:sz w:val="16"/>
                    <w:szCs w:val="16"/>
                  </w:rPr>
                  <w:t xml:space="preserve">:     </w:t>
                </w:r>
                <w:r w:rsidRPr="00365758">
                  <w:rPr>
                    <w:rFonts w:asciiTheme="minorHAnsi" w:hAnsiTheme="minorHAnsi" w:cstheme="minorHAnsi"/>
                    <w:sz w:val="16"/>
                    <w:szCs w:val="16"/>
                  </w:rPr>
                  <w:t xml:space="preserve">Yes   </w:t>
                </w:r>
                <w:r>
                  <w:rPr>
                    <w:rFonts w:asciiTheme="minorHAnsi" w:hAnsiTheme="minorHAnsi" w:cstheme="minorHAnsi"/>
                    <w:sz w:val="16"/>
                    <w:szCs w:val="16"/>
                  </w:rPr>
                  <w:t xml:space="preserve">    </w:t>
                </w:r>
                <w:r w:rsidRPr="00365758">
                  <w:rPr>
                    <w:rFonts w:asciiTheme="minorHAnsi" w:hAnsiTheme="minorHAnsi" w:cstheme="minorHAnsi"/>
                    <w:sz w:val="16"/>
                    <w:szCs w:val="16"/>
                  </w:rPr>
                  <w:t>NO</w:t>
                </w:r>
              </w:p>
              <w:p w14:paraId="587ED18F" w14:textId="4CE78354" w:rsidR="00943829" w:rsidRPr="00943829" w:rsidRDefault="00943829" w:rsidP="00943829">
                <w:pPr>
                  <w:pStyle w:val="Header"/>
                  <w:jc w:val="left"/>
                  <w:rPr>
                    <w:rStyle w:val="PlaceholderText"/>
                    <w:rFonts w:asciiTheme="minorHAnsi" w:hAnsiTheme="minorHAnsi" w:cstheme="minorHAnsi"/>
                    <w:b/>
                    <w:bCs/>
                    <w:color w:val="auto"/>
                    <w:sz w:val="16"/>
                    <w:szCs w:val="16"/>
                  </w:rPr>
                </w:pPr>
                <w:r w:rsidRPr="00B23725">
                  <w:rPr>
                    <w:rFonts w:asciiTheme="minorHAnsi" w:hAnsiTheme="minorHAnsi" w:cstheme="minorHAnsi"/>
                    <w:b/>
                    <w:bCs/>
                    <w:sz w:val="16"/>
                    <w:szCs w:val="16"/>
                  </w:rPr>
                  <w:t xml:space="preserve">Verify </w:t>
                </w:r>
                <w:r w:rsidRPr="00943829">
                  <w:rPr>
                    <w:rFonts w:asciiTheme="minorHAnsi" w:hAnsiTheme="minorHAnsi" w:cstheme="minorHAnsi"/>
                    <w:b/>
                    <w:bCs/>
                    <w:sz w:val="16"/>
                    <w:szCs w:val="16"/>
                  </w:rPr>
                  <w:t>that the screws are flush to the surface of the spring latches</w:t>
                </w:r>
                <w:r>
                  <w:rPr>
                    <w:rFonts w:asciiTheme="minorHAnsi" w:hAnsiTheme="minorHAnsi" w:cstheme="minorHAnsi"/>
                    <w:b/>
                    <w:bCs/>
                    <w:sz w:val="16"/>
                    <w:szCs w:val="16"/>
                  </w:rPr>
                  <w:t xml:space="preserve">:     </w:t>
                </w:r>
                <w:r w:rsidRPr="00365758">
                  <w:rPr>
                    <w:rFonts w:asciiTheme="minorHAnsi" w:hAnsiTheme="minorHAnsi" w:cstheme="minorHAnsi"/>
                    <w:sz w:val="16"/>
                    <w:szCs w:val="16"/>
                  </w:rPr>
                  <w:t xml:space="preserve">Yes   </w:t>
                </w:r>
                <w:r>
                  <w:rPr>
                    <w:rFonts w:asciiTheme="minorHAnsi" w:hAnsiTheme="minorHAnsi" w:cstheme="minorHAnsi"/>
                    <w:sz w:val="16"/>
                    <w:szCs w:val="16"/>
                  </w:rPr>
                  <w:t xml:space="preserve">    </w:t>
                </w:r>
                <w:r w:rsidRPr="00365758">
                  <w:rPr>
                    <w:rFonts w:asciiTheme="minorHAnsi" w:hAnsiTheme="minorHAnsi" w:cstheme="minorHAnsi"/>
                    <w:sz w:val="16"/>
                    <w:szCs w:val="16"/>
                  </w:rPr>
                  <w:t>NO</w:t>
                </w:r>
              </w:p>
            </w:sdtContent>
          </w:sdt>
          <w:p w14:paraId="2006F1BB" w14:textId="0A417B6B" w:rsidR="00097598" w:rsidRPr="00C42A0F" w:rsidRDefault="00097598" w:rsidP="00097598">
            <w:pPr>
              <w:pStyle w:val="Header"/>
              <w:jc w:val="left"/>
              <w:rPr>
                <w:rStyle w:val="PlaceholderText"/>
              </w:rPr>
            </w:pPr>
          </w:p>
        </w:tc>
        <w:tc>
          <w:tcPr>
            <w:tcW w:w="607" w:type="pct"/>
            <w:shd w:val="clear" w:color="auto" w:fill="auto"/>
            <w:vAlign w:val="center"/>
          </w:tcPr>
          <w:sdt>
            <w:sdtPr>
              <w:rPr>
                <w:rFonts w:asciiTheme="minorHAnsi" w:hAnsiTheme="minorHAnsi" w:cstheme="minorHAnsi"/>
                <w:color w:val="808080"/>
                <w:sz w:val="16"/>
                <w:szCs w:val="16"/>
              </w:rPr>
              <w:id w:val="2094193537"/>
              <w:placeholder>
                <w:docPart w:val="647982D8C1AA41D6BEFF2683FDB0B130"/>
              </w:placeholder>
            </w:sdtPr>
            <w:sdtEndPr/>
            <w:sdtContent>
              <w:sdt>
                <w:sdtPr>
                  <w:rPr>
                    <w:rFonts w:asciiTheme="minorHAnsi" w:hAnsiTheme="minorHAnsi" w:cstheme="minorHAnsi"/>
                    <w:color w:val="808080"/>
                    <w:sz w:val="16"/>
                    <w:szCs w:val="16"/>
                  </w:rPr>
                  <w:id w:val="-420491151"/>
                  <w:placeholder>
                    <w:docPart w:val="D43C98716B304C0E99A494E106E9A3F0"/>
                  </w:placeholder>
                </w:sdtPr>
                <w:sdtEndPr/>
                <w:sdtContent>
                  <w:sdt>
                    <w:sdtPr>
                      <w:rPr>
                        <w:rFonts w:asciiTheme="minorHAnsi" w:hAnsiTheme="minorHAnsi" w:cstheme="minorHAnsi"/>
                        <w:color w:val="808080"/>
                        <w:sz w:val="16"/>
                        <w:szCs w:val="16"/>
                      </w:rPr>
                      <w:id w:val="644858758"/>
                      <w:placeholder>
                        <w:docPart w:val="DA115AC19B814708AA4D9626930DFBFB"/>
                      </w:placeholder>
                    </w:sdtPr>
                    <w:sdtEndPr/>
                    <w:sdtContent>
                      <w:sdt>
                        <w:sdtPr>
                          <w:rPr>
                            <w:rFonts w:asciiTheme="minorHAnsi" w:hAnsiTheme="minorHAnsi" w:cstheme="minorHAnsi"/>
                            <w:color w:val="808080"/>
                            <w:sz w:val="16"/>
                            <w:szCs w:val="16"/>
                          </w:rPr>
                          <w:id w:val="2065673613"/>
                          <w:placeholder>
                            <w:docPart w:val="F0FA5EBABD2D480EA6433C88314BE934"/>
                          </w:placeholder>
                        </w:sdtPr>
                        <w:sdtEndPr/>
                        <w:sdtContent>
                          <w:p w14:paraId="35B64689" w14:textId="77777777" w:rsid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 xml:space="preserve">Tool ID:             </w:t>
                            </w:r>
                            <w:r w:rsidRPr="00CF075A">
                              <w:rPr>
                                <w:rFonts w:asciiTheme="minorHAnsi" w:hAnsiTheme="minorHAnsi" w:cstheme="minorHAnsi"/>
                                <w:sz w:val="16"/>
                                <w:szCs w:val="16"/>
                              </w:rPr>
                              <w:t xml:space="preserve">  </w:t>
                            </w:r>
                          </w:p>
                          <w:p w14:paraId="1CF10B73" w14:textId="1804250F" w:rsidR="00097598" w:rsidRPr="00CF075A" w:rsidRDefault="00097598" w:rsidP="00097598">
                            <w:pPr>
                              <w:pStyle w:val="Header"/>
                              <w:jc w:val="left"/>
                              <w:rPr>
                                <w:rFonts w:asciiTheme="minorHAnsi" w:hAnsiTheme="minorHAnsi" w:cstheme="minorHAnsi"/>
                                <w:sz w:val="16"/>
                                <w:szCs w:val="16"/>
                              </w:rPr>
                            </w:pPr>
                            <w:r w:rsidRPr="00CF075A">
                              <w:rPr>
                                <w:rFonts w:asciiTheme="minorHAnsi" w:hAnsiTheme="minorHAnsi" w:cstheme="minorHAnsi"/>
                                <w:sz w:val="16"/>
                                <w:szCs w:val="16"/>
                              </w:rPr>
                              <w:t>Cal</w:t>
                            </w:r>
                            <w:r>
                              <w:rPr>
                                <w:rFonts w:asciiTheme="minorHAnsi" w:hAnsiTheme="minorHAnsi" w:cstheme="minorHAnsi"/>
                                <w:sz w:val="16"/>
                                <w:szCs w:val="16"/>
                              </w:rPr>
                              <w:t xml:space="preserve"> Due Date</w:t>
                            </w:r>
                            <w:r w:rsidRPr="00CF075A">
                              <w:rPr>
                                <w:rFonts w:asciiTheme="minorHAnsi" w:hAnsiTheme="minorHAnsi" w:cstheme="minorHAnsi"/>
                                <w:sz w:val="16"/>
                                <w:szCs w:val="16"/>
                              </w:rPr>
                              <w:t xml:space="preserve">: </w:t>
                            </w:r>
                          </w:p>
                        </w:sdtContent>
                      </w:sdt>
                    </w:sdtContent>
                  </w:sdt>
                </w:sdtContent>
              </w:sdt>
            </w:sdtContent>
          </w:sdt>
        </w:tc>
        <w:tc>
          <w:tcPr>
            <w:tcW w:w="701" w:type="pct"/>
            <w:shd w:val="clear" w:color="auto" w:fill="auto"/>
            <w:vAlign w:val="center"/>
          </w:tcPr>
          <w:p w14:paraId="66510D6C" w14:textId="267EBF7D" w:rsidR="00097598" w:rsidRPr="00CF075A" w:rsidRDefault="00097598" w:rsidP="00097598">
            <w:pPr>
              <w:pStyle w:val="Header"/>
              <w:jc w:val="left"/>
              <w:rPr>
                <w:rFonts w:asciiTheme="minorHAnsi" w:hAnsiTheme="minorHAnsi" w:cstheme="minorHAnsi"/>
                <w:sz w:val="16"/>
                <w:szCs w:val="16"/>
              </w:rPr>
            </w:pPr>
          </w:p>
        </w:tc>
      </w:tr>
      <w:tr w:rsidR="00097598" w:rsidRPr="00CF075A" w14:paraId="76E06FCE" w14:textId="77777777" w:rsidTr="00506C3F">
        <w:trPr>
          <w:trHeight w:val="340"/>
        </w:trPr>
        <w:tc>
          <w:tcPr>
            <w:tcW w:w="88" w:type="pct"/>
            <w:shd w:val="clear" w:color="auto" w:fill="auto"/>
            <w:vAlign w:val="center"/>
          </w:tcPr>
          <w:p w14:paraId="18C3DC5E" w14:textId="3BDD773E" w:rsidR="00097598"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10</w:t>
            </w:r>
          </w:p>
        </w:tc>
        <w:tc>
          <w:tcPr>
            <w:tcW w:w="191" w:type="pct"/>
            <w:shd w:val="clear" w:color="auto" w:fill="auto"/>
            <w:vAlign w:val="center"/>
          </w:tcPr>
          <w:p w14:paraId="2CE9CA75" w14:textId="2614B0AE" w:rsidR="00097598" w:rsidRDefault="00097598" w:rsidP="00097598">
            <w:pPr>
              <w:pStyle w:val="Header"/>
              <w:jc w:val="left"/>
              <w:rPr>
                <w:rFonts w:asciiTheme="minorHAnsi" w:hAnsiTheme="minorHAnsi" w:cstheme="minorHAnsi"/>
                <w:sz w:val="18"/>
                <w:szCs w:val="18"/>
              </w:rPr>
            </w:pPr>
            <w:r w:rsidRPr="00BC1CEC">
              <w:rPr>
                <w:rFonts w:asciiTheme="minorHAnsi" w:hAnsiTheme="minorHAnsi" w:cstheme="minorHAnsi"/>
                <w:sz w:val="16"/>
                <w:szCs w:val="16"/>
              </w:rPr>
              <w:t>Sheet 5, A2</w:t>
            </w:r>
          </w:p>
        </w:tc>
        <w:tc>
          <w:tcPr>
            <w:tcW w:w="140" w:type="pct"/>
            <w:shd w:val="clear" w:color="auto" w:fill="auto"/>
            <w:vAlign w:val="center"/>
          </w:tcPr>
          <w:p w14:paraId="2008A8D9" w14:textId="57C689FF" w:rsidR="00097598"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10</w:t>
            </w:r>
          </w:p>
        </w:tc>
        <w:tc>
          <w:tcPr>
            <w:tcW w:w="1590" w:type="pct"/>
            <w:shd w:val="clear" w:color="auto" w:fill="auto"/>
            <w:vAlign w:val="center"/>
          </w:tcPr>
          <w:p w14:paraId="0742451B" w14:textId="363FBC4C" w:rsidR="00097598" w:rsidRPr="00EE5E2D" w:rsidRDefault="00097598" w:rsidP="00097598">
            <w:pPr>
              <w:pStyle w:val="Header"/>
              <w:jc w:val="left"/>
              <w:rPr>
                <w:rFonts w:asciiTheme="minorHAnsi" w:hAnsiTheme="minorHAnsi" w:cstheme="minorHAnsi"/>
                <w:sz w:val="18"/>
                <w:szCs w:val="18"/>
              </w:rPr>
            </w:pPr>
            <w:r w:rsidRPr="003910A3">
              <w:rPr>
                <w:rFonts w:asciiTheme="minorHAnsi" w:hAnsiTheme="minorHAnsi" w:cstheme="minorHAnsi"/>
                <w:sz w:val="16"/>
                <w:szCs w:val="16"/>
              </w:rPr>
              <w:t>The PWS assembly must not exceed 2.60kg in weight when fully assembled.</w:t>
            </w:r>
          </w:p>
        </w:tc>
        <w:tc>
          <w:tcPr>
            <w:tcW w:w="1683" w:type="pct"/>
            <w:tcBorders>
              <w:bottom w:val="single" w:sz="4" w:space="0" w:color="auto"/>
            </w:tcBorders>
            <w:shd w:val="clear" w:color="auto" w:fill="auto"/>
            <w:vAlign w:val="center"/>
          </w:tcPr>
          <w:p w14:paraId="1461E019" w14:textId="04E3434F" w:rsidR="00097598" w:rsidRPr="00C42A0F" w:rsidRDefault="00112F2D" w:rsidP="00097598">
            <w:pPr>
              <w:pStyle w:val="Header"/>
              <w:jc w:val="left"/>
              <w:rPr>
                <w:rStyle w:val="PlaceholderText"/>
              </w:rPr>
            </w:pPr>
            <w:r w:rsidRPr="00112F2D">
              <w:rPr>
                <w:rFonts w:asciiTheme="minorHAnsi" w:hAnsiTheme="minorHAnsi" w:cstheme="minorHAnsi"/>
                <w:b/>
                <w:bCs/>
                <w:sz w:val="16"/>
                <w:szCs w:val="16"/>
              </w:rPr>
              <w:t>Record the weight of the PWS assembly in g</w:t>
            </w:r>
            <w:r w:rsidR="00E02567">
              <w:rPr>
                <w:rFonts w:asciiTheme="minorHAnsi" w:hAnsiTheme="minorHAnsi" w:cstheme="minorHAnsi"/>
                <w:b/>
                <w:bCs/>
                <w:sz w:val="16"/>
                <w:szCs w:val="16"/>
              </w:rPr>
              <w:t xml:space="preserve">: </w:t>
            </w:r>
            <w:r>
              <w:rPr>
                <w:rFonts w:asciiTheme="minorHAnsi" w:hAnsiTheme="minorHAnsi" w:cstheme="minorHAnsi"/>
                <w:b/>
                <w:bCs/>
                <w:sz w:val="16"/>
                <w:szCs w:val="16"/>
              </w:rPr>
              <w:t>________________</w:t>
            </w:r>
          </w:p>
        </w:tc>
        <w:tc>
          <w:tcPr>
            <w:tcW w:w="607" w:type="pct"/>
            <w:shd w:val="clear" w:color="auto" w:fill="auto"/>
            <w:vAlign w:val="center"/>
          </w:tcPr>
          <w:sdt>
            <w:sdtPr>
              <w:rPr>
                <w:rFonts w:asciiTheme="minorHAnsi" w:hAnsiTheme="minorHAnsi" w:cstheme="minorHAnsi"/>
                <w:sz w:val="16"/>
                <w:szCs w:val="16"/>
              </w:rPr>
              <w:id w:val="-2009354660"/>
              <w:placeholder>
                <w:docPart w:val="D0F2C6AF8A994B56A4A17765FDB621A7"/>
              </w:placeholder>
            </w:sdtPr>
            <w:sdtEndPr/>
            <w:sdtContent>
              <w:p w14:paraId="29D78853" w14:textId="77777777" w:rsid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 xml:space="preserve">Tool ID:             </w:t>
                </w:r>
                <w:r w:rsidRPr="00CF075A">
                  <w:rPr>
                    <w:rFonts w:asciiTheme="minorHAnsi" w:hAnsiTheme="minorHAnsi" w:cstheme="minorHAnsi"/>
                    <w:sz w:val="16"/>
                    <w:szCs w:val="16"/>
                  </w:rPr>
                  <w:t xml:space="preserve">  </w:t>
                </w:r>
              </w:p>
              <w:p w14:paraId="09DED6E8" w14:textId="492A58C7" w:rsidR="00097598" w:rsidRDefault="00097598" w:rsidP="00097598">
                <w:pPr>
                  <w:pStyle w:val="Header"/>
                  <w:jc w:val="left"/>
                  <w:rPr>
                    <w:rFonts w:asciiTheme="minorHAnsi" w:hAnsiTheme="minorHAnsi" w:cstheme="minorHAnsi"/>
                    <w:sz w:val="16"/>
                    <w:szCs w:val="16"/>
                  </w:rPr>
                </w:pPr>
                <w:r w:rsidRPr="00CF075A">
                  <w:rPr>
                    <w:rFonts w:asciiTheme="minorHAnsi" w:hAnsiTheme="minorHAnsi" w:cstheme="minorHAnsi"/>
                    <w:sz w:val="16"/>
                    <w:szCs w:val="16"/>
                  </w:rPr>
                  <w:t>Cal</w:t>
                </w:r>
                <w:r>
                  <w:rPr>
                    <w:rFonts w:asciiTheme="minorHAnsi" w:hAnsiTheme="minorHAnsi" w:cstheme="minorHAnsi"/>
                    <w:sz w:val="16"/>
                    <w:szCs w:val="16"/>
                  </w:rPr>
                  <w:t xml:space="preserve"> Due Date</w:t>
                </w:r>
                <w:r w:rsidRPr="00CF075A">
                  <w:rPr>
                    <w:rFonts w:asciiTheme="minorHAnsi" w:hAnsiTheme="minorHAnsi" w:cstheme="minorHAnsi"/>
                    <w:sz w:val="16"/>
                    <w:szCs w:val="16"/>
                  </w:rPr>
                  <w:t xml:space="preserve">: </w:t>
                </w:r>
              </w:p>
            </w:sdtContent>
          </w:sdt>
        </w:tc>
        <w:tc>
          <w:tcPr>
            <w:tcW w:w="701" w:type="pct"/>
            <w:shd w:val="clear" w:color="auto" w:fill="auto"/>
            <w:vAlign w:val="center"/>
          </w:tcPr>
          <w:p w14:paraId="44E7421F" w14:textId="77777777" w:rsidR="00097598" w:rsidRPr="00CF075A" w:rsidRDefault="00097598" w:rsidP="00097598">
            <w:pPr>
              <w:pStyle w:val="Header"/>
              <w:jc w:val="left"/>
              <w:rPr>
                <w:rFonts w:asciiTheme="minorHAnsi" w:hAnsiTheme="minorHAnsi" w:cstheme="minorHAnsi"/>
                <w:sz w:val="16"/>
                <w:szCs w:val="16"/>
              </w:rPr>
            </w:pPr>
          </w:p>
        </w:tc>
      </w:tr>
      <w:tr w:rsidR="00097598" w:rsidRPr="00CF075A" w14:paraId="2EB12439" w14:textId="77777777" w:rsidTr="00506C3F">
        <w:trPr>
          <w:trHeight w:val="340"/>
        </w:trPr>
        <w:tc>
          <w:tcPr>
            <w:tcW w:w="88" w:type="pct"/>
            <w:shd w:val="clear" w:color="auto" w:fill="auto"/>
            <w:vAlign w:val="center"/>
          </w:tcPr>
          <w:p w14:paraId="2530AD6D" w14:textId="2B59963E"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11</w:t>
            </w:r>
          </w:p>
        </w:tc>
        <w:tc>
          <w:tcPr>
            <w:tcW w:w="191" w:type="pct"/>
            <w:shd w:val="clear" w:color="auto" w:fill="auto"/>
            <w:vAlign w:val="center"/>
          </w:tcPr>
          <w:p w14:paraId="5779FF38" w14:textId="37421EED" w:rsidR="00097598" w:rsidRPr="00EE5E2D" w:rsidRDefault="00097598" w:rsidP="00097598">
            <w:pPr>
              <w:pStyle w:val="Header"/>
              <w:jc w:val="left"/>
              <w:rPr>
                <w:rFonts w:asciiTheme="minorHAnsi" w:hAnsiTheme="minorHAnsi" w:cstheme="minorHAnsi"/>
                <w:sz w:val="18"/>
                <w:szCs w:val="18"/>
              </w:rPr>
            </w:pPr>
            <w:r w:rsidRPr="00BC1CEC">
              <w:rPr>
                <w:rFonts w:asciiTheme="minorHAnsi" w:hAnsiTheme="minorHAnsi" w:cstheme="minorHAnsi"/>
                <w:sz w:val="16"/>
                <w:szCs w:val="16"/>
              </w:rPr>
              <w:t>Sheet 11, C2</w:t>
            </w:r>
          </w:p>
        </w:tc>
        <w:tc>
          <w:tcPr>
            <w:tcW w:w="140" w:type="pct"/>
            <w:shd w:val="clear" w:color="auto" w:fill="auto"/>
            <w:vAlign w:val="center"/>
          </w:tcPr>
          <w:p w14:paraId="7E40F243" w14:textId="453524F3"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8"/>
                <w:szCs w:val="18"/>
              </w:rPr>
              <w:t>11</w:t>
            </w:r>
          </w:p>
        </w:tc>
        <w:tc>
          <w:tcPr>
            <w:tcW w:w="1590" w:type="pct"/>
            <w:shd w:val="clear" w:color="auto" w:fill="auto"/>
            <w:vAlign w:val="center"/>
          </w:tcPr>
          <w:p w14:paraId="00CC5D00" w14:textId="46277717" w:rsidR="00097598" w:rsidRPr="00EE5E2D" w:rsidRDefault="00097598" w:rsidP="00097598">
            <w:pPr>
              <w:pStyle w:val="Header"/>
              <w:jc w:val="left"/>
              <w:rPr>
                <w:rFonts w:asciiTheme="minorHAnsi" w:hAnsiTheme="minorHAnsi" w:cstheme="minorHAnsi"/>
                <w:sz w:val="18"/>
                <w:szCs w:val="18"/>
              </w:rPr>
            </w:pPr>
            <w:r>
              <w:rPr>
                <w:rFonts w:asciiTheme="minorHAnsi" w:hAnsiTheme="minorHAnsi" w:cstheme="minorHAnsi"/>
                <w:sz w:val="16"/>
                <w:szCs w:val="16"/>
              </w:rPr>
              <w:t>The</w:t>
            </w:r>
            <w:r w:rsidRPr="003910A3">
              <w:rPr>
                <w:rFonts w:asciiTheme="minorHAnsi" w:hAnsiTheme="minorHAnsi" w:cstheme="minorHAnsi"/>
                <w:sz w:val="16"/>
                <w:szCs w:val="16"/>
              </w:rPr>
              <w:t xml:space="preserve"> PWS Base Plate (827PWS0503-01) has been attached to the assembly using four M3x8 Countersunk Screws Zinc PH (827CSM3x8PHSZ). </w:t>
            </w:r>
            <w:r w:rsidRPr="003910A3">
              <w:rPr>
                <w:rFonts w:asciiTheme="minorHAnsi" w:hAnsiTheme="minorHAnsi" w:cstheme="minorHAnsi"/>
                <w:i/>
                <w:iCs/>
                <w:sz w:val="16"/>
                <w:szCs w:val="16"/>
              </w:rPr>
              <w:t>The screw must be threaded through the base plate and into the heat sink.</w:t>
            </w:r>
          </w:p>
        </w:tc>
        <w:tc>
          <w:tcPr>
            <w:tcW w:w="1683" w:type="pct"/>
            <w:tcBorders>
              <w:bottom w:val="single" w:sz="4" w:space="0" w:color="auto"/>
            </w:tcBorders>
            <w:shd w:val="clear" w:color="auto" w:fill="auto"/>
            <w:vAlign w:val="center"/>
          </w:tcPr>
          <w:p w14:paraId="3B18877E" w14:textId="48C44EA9" w:rsidR="00097598" w:rsidRPr="00CD60DD" w:rsidRDefault="00943829" w:rsidP="00097598">
            <w:pPr>
              <w:pStyle w:val="Header"/>
              <w:contextualSpacing/>
              <w:jc w:val="left"/>
              <w:rPr>
                <w:rStyle w:val="PlaceholderText"/>
                <w:color w:val="auto"/>
              </w:rPr>
            </w:pPr>
            <w:r w:rsidRPr="00437E6A">
              <w:rPr>
                <w:rFonts w:asciiTheme="minorHAnsi" w:hAnsiTheme="minorHAnsi" w:cstheme="minorHAnsi"/>
                <w:b/>
                <w:bCs/>
                <w:sz w:val="16"/>
                <w:szCs w:val="16"/>
              </w:rPr>
              <w:t>Verify</w:t>
            </w:r>
            <w:r>
              <w:rPr>
                <w:rFonts w:asciiTheme="minorHAnsi" w:hAnsiTheme="minorHAnsi" w:cstheme="minorHAnsi"/>
                <w:b/>
                <w:bCs/>
                <w:sz w:val="16"/>
                <w:szCs w:val="16"/>
              </w:rPr>
              <w:t xml:space="preserve"> </w:t>
            </w:r>
            <w:r w:rsidRPr="00437E6A">
              <w:rPr>
                <w:rFonts w:asciiTheme="minorHAnsi" w:hAnsiTheme="minorHAnsi" w:cstheme="minorHAnsi"/>
                <w:b/>
                <w:bCs/>
                <w:sz w:val="16"/>
                <w:szCs w:val="16"/>
              </w:rPr>
              <w:t>th</w:t>
            </w:r>
            <w:r>
              <w:rPr>
                <w:rFonts w:asciiTheme="minorHAnsi" w:hAnsiTheme="minorHAnsi" w:cstheme="minorHAnsi"/>
                <w:b/>
                <w:bCs/>
                <w:sz w:val="16"/>
                <w:szCs w:val="16"/>
              </w:rPr>
              <w:t>at the PWS base plate is attached and the four screws are threaded through the base plate into the heat sink</w:t>
            </w:r>
            <w:r w:rsidRPr="00437E6A">
              <w:rPr>
                <w:rFonts w:asciiTheme="minorHAnsi" w:hAnsiTheme="minorHAnsi" w:cstheme="minorHAnsi"/>
                <w:b/>
                <w:bCs/>
                <w:sz w:val="16"/>
                <w:szCs w:val="16"/>
              </w:rPr>
              <w:t>:</w:t>
            </w:r>
            <w:r>
              <w:rPr>
                <w:rStyle w:val="PlaceholderText"/>
              </w:rPr>
              <w:t xml:space="preserve">     </w:t>
            </w:r>
            <w:r w:rsidRPr="00E32EC5">
              <w:rPr>
                <w:rFonts w:asciiTheme="minorHAnsi" w:hAnsiTheme="minorHAnsi" w:cstheme="minorHAnsi"/>
                <w:sz w:val="16"/>
                <w:szCs w:val="16"/>
              </w:rPr>
              <w:t>Yes       NO</w:t>
            </w:r>
          </w:p>
        </w:tc>
        <w:tc>
          <w:tcPr>
            <w:tcW w:w="607" w:type="pct"/>
            <w:shd w:val="clear" w:color="auto" w:fill="auto"/>
            <w:vAlign w:val="center"/>
          </w:tcPr>
          <w:sdt>
            <w:sdtPr>
              <w:rPr>
                <w:rFonts w:asciiTheme="minorHAnsi" w:hAnsiTheme="minorHAnsi" w:cstheme="minorHAnsi"/>
                <w:color w:val="808080"/>
                <w:sz w:val="16"/>
                <w:szCs w:val="16"/>
              </w:rPr>
              <w:id w:val="-484015540"/>
              <w:placeholder>
                <w:docPart w:val="D07DB8E390F04A99B6DF80C5835B4454"/>
              </w:placeholder>
            </w:sdtPr>
            <w:sdtEndPr/>
            <w:sdtContent>
              <w:sdt>
                <w:sdtPr>
                  <w:rPr>
                    <w:rFonts w:asciiTheme="minorHAnsi" w:hAnsiTheme="minorHAnsi" w:cstheme="minorHAnsi"/>
                    <w:color w:val="808080"/>
                    <w:sz w:val="16"/>
                    <w:szCs w:val="16"/>
                  </w:rPr>
                  <w:id w:val="2061590812"/>
                  <w:placeholder>
                    <w:docPart w:val="8F10E693135B491390C525283CA8CDFC"/>
                  </w:placeholder>
                </w:sdtPr>
                <w:sdtEndPr/>
                <w:sdtContent>
                  <w:sdt>
                    <w:sdtPr>
                      <w:rPr>
                        <w:rFonts w:asciiTheme="minorHAnsi" w:hAnsiTheme="minorHAnsi" w:cstheme="minorHAnsi"/>
                        <w:color w:val="808080"/>
                        <w:sz w:val="16"/>
                        <w:szCs w:val="16"/>
                      </w:rPr>
                      <w:id w:val="1615396858"/>
                      <w:placeholder>
                        <w:docPart w:val="6260EA7611F746FDA833C90C09EF422A"/>
                      </w:placeholder>
                    </w:sdtPr>
                    <w:sdtEndPr/>
                    <w:sdtContent>
                      <w:p w14:paraId="4159EDFA" w14:textId="77777777" w:rsidR="00097598" w:rsidRDefault="00097598" w:rsidP="00097598">
                        <w:pPr>
                          <w:pStyle w:val="Header"/>
                          <w:jc w:val="left"/>
                          <w:rPr>
                            <w:rFonts w:asciiTheme="minorHAnsi" w:hAnsiTheme="minorHAnsi" w:cstheme="minorHAnsi"/>
                            <w:sz w:val="16"/>
                            <w:szCs w:val="16"/>
                          </w:rPr>
                        </w:pPr>
                        <w:r>
                          <w:rPr>
                            <w:rFonts w:asciiTheme="minorHAnsi" w:hAnsiTheme="minorHAnsi" w:cstheme="minorHAnsi"/>
                            <w:sz w:val="16"/>
                            <w:szCs w:val="16"/>
                          </w:rPr>
                          <w:t xml:space="preserve">Tool ID:             </w:t>
                        </w:r>
                        <w:r w:rsidRPr="00CF075A">
                          <w:rPr>
                            <w:rFonts w:asciiTheme="minorHAnsi" w:hAnsiTheme="minorHAnsi" w:cstheme="minorHAnsi"/>
                            <w:sz w:val="16"/>
                            <w:szCs w:val="16"/>
                          </w:rPr>
                          <w:t xml:space="preserve">  </w:t>
                        </w:r>
                      </w:p>
                      <w:p w14:paraId="55FED400" w14:textId="4B62CA45" w:rsidR="00097598" w:rsidRPr="00CF075A" w:rsidRDefault="00097598" w:rsidP="00097598">
                        <w:pPr>
                          <w:pStyle w:val="Header"/>
                          <w:jc w:val="left"/>
                          <w:rPr>
                            <w:rFonts w:asciiTheme="minorHAnsi" w:hAnsiTheme="minorHAnsi" w:cstheme="minorHAnsi"/>
                            <w:sz w:val="16"/>
                            <w:szCs w:val="16"/>
                          </w:rPr>
                        </w:pPr>
                        <w:r w:rsidRPr="00CF075A">
                          <w:rPr>
                            <w:rFonts w:asciiTheme="minorHAnsi" w:hAnsiTheme="minorHAnsi" w:cstheme="minorHAnsi"/>
                            <w:sz w:val="16"/>
                            <w:szCs w:val="16"/>
                          </w:rPr>
                          <w:t>Cal</w:t>
                        </w:r>
                        <w:r>
                          <w:rPr>
                            <w:rFonts w:asciiTheme="minorHAnsi" w:hAnsiTheme="minorHAnsi" w:cstheme="minorHAnsi"/>
                            <w:sz w:val="16"/>
                            <w:szCs w:val="16"/>
                          </w:rPr>
                          <w:t xml:space="preserve"> Due Date</w:t>
                        </w:r>
                        <w:r w:rsidRPr="00CF075A">
                          <w:rPr>
                            <w:rFonts w:asciiTheme="minorHAnsi" w:hAnsiTheme="minorHAnsi" w:cstheme="minorHAnsi"/>
                            <w:sz w:val="16"/>
                            <w:szCs w:val="16"/>
                          </w:rPr>
                          <w:t xml:space="preserve">: </w:t>
                        </w:r>
                      </w:p>
                    </w:sdtContent>
                  </w:sdt>
                </w:sdtContent>
              </w:sdt>
            </w:sdtContent>
          </w:sdt>
        </w:tc>
        <w:tc>
          <w:tcPr>
            <w:tcW w:w="701" w:type="pct"/>
            <w:shd w:val="clear" w:color="auto" w:fill="auto"/>
            <w:vAlign w:val="center"/>
          </w:tcPr>
          <w:p w14:paraId="2C17F8D1" w14:textId="716280F9" w:rsidR="00097598" w:rsidRPr="00CF075A" w:rsidRDefault="00097598" w:rsidP="00097598">
            <w:pPr>
              <w:pStyle w:val="Header"/>
              <w:jc w:val="left"/>
              <w:rPr>
                <w:rFonts w:asciiTheme="minorHAnsi" w:hAnsiTheme="minorHAnsi" w:cstheme="minorHAnsi"/>
                <w:sz w:val="16"/>
                <w:szCs w:val="16"/>
              </w:rPr>
            </w:pPr>
          </w:p>
        </w:tc>
      </w:tr>
      <w:tr w:rsidR="00C74961" w:rsidRPr="005837A6" w14:paraId="465128AC" w14:textId="77777777" w:rsidTr="00097598">
        <w:trPr>
          <w:trHeight w:val="378"/>
        </w:trPr>
        <w:tc>
          <w:tcPr>
            <w:tcW w:w="3692" w:type="pct"/>
            <w:gridSpan w:val="5"/>
            <w:tcBorders>
              <w:top w:val="nil"/>
            </w:tcBorders>
            <w:shd w:val="clear" w:color="auto" w:fill="auto"/>
          </w:tcPr>
          <w:p w14:paraId="3028D8CF" w14:textId="3605B0F4" w:rsidR="008C7D7C" w:rsidRPr="00EA660F" w:rsidRDefault="006724A7" w:rsidP="00EE3644">
            <w:pPr>
              <w:pStyle w:val="Header"/>
              <w:jc w:val="left"/>
              <w:rPr>
                <w:rFonts w:asciiTheme="minorHAnsi" w:hAnsiTheme="minorHAnsi" w:cstheme="minorHAnsi"/>
                <w:b/>
                <w:sz w:val="18"/>
                <w:szCs w:val="18"/>
                <w:shd w:val="clear" w:color="auto" w:fill="FFFF99"/>
                <w:lang w:val="en-GB"/>
              </w:rPr>
            </w:pPr>
            <w:r w:rsidRPr="006724A7">
              <w:rPr>
                <w:rFonts w:asciiTheme="minorHAnsi" w:hAnsiTheme="minorHAnsi" w:cstheme="minorHAnsi"/>
                <w:b/>
                <w:sz w:val="18"/>
                <w:szCs w:val="18"/>
                <w:lang w:val="en-GB"/>
              </w:rPr>
              <w:t>Name</w:t>
            </w:r>
            <w:r>
              <w:rPr>
                <w:rFonts w:asciiTheme="minorHAnsi" w:hAnsiTheme="minorHAnsi" w:cstheme="minorHAnsi"/>
                <w:b/>
                <w:sz w:val="18"/>
                <w:szCs w:val="18"/>
                <w:lang w:val="en-GB"/>
              </w:rPr>
              <w:t>:                                                                                       Signature:</w:t>
            </w:r>
          </w:p>
        </w:tc>
        <w:tc>
          <w:tcPr>
            <w:tcW w:w="1308" w:type="pct"/>
            <w:gridSpan w:val="2"/>
            <w:tcBorders>
              <w:top w:val="single" w:sz="4" w:space="0" w:color="auto"/>
            </w:tcBorders>
            <w:shd w:val="clear" w:color="auto" w:fill="auto"/>
          </w:tcPr>
          <w:p w14:paraId="1AE4605A" w14:textId="1B3D5281" w:rsidR="008C7D7C" w:rsidRPr="00EE5E2D" w:rsidRDefault="008C7D7C" w:rsidP="008C7D7C">
            <w:pPr>
              <w:pStyle w:val="Header"/>
              <w:jc w:val="left"/>
              <w:rPr>
                <w:rFonts w:asciiTheme="minorHAnsi" w:hAnsiTheme="minorHAnsi" w:cstheme="minorHAnsi"/>
                <w:sz w:val="18"/>
                <w:szCs w:val="18"/>
                <w:lang w:val="en-GB"/>
              </w:rPr>
            </w:pPr>
            <w:r w:rsidRPr="00EE5E2D">
              <w:rPr>
                <w:rFonts w:asciiTheme="minorHAnsi" w:hAnsiTheme="minorHAnsi" w:cstheme="minorHAnsi"/>
                <w:b/>
                <w:sz w:val="18"/>
                <w:szCs w:val="18"/>
                <w:lang w:val="en-GB"/>
              </w:rPr>
              <w:t>Date</w:t>
            </w:r>
            <w:r>
              <w:rPr>
                <w:rFonts w:asciiTheme="minorHAnsi" w:hAnsiTheme="minorHAnsi" w:cstheme="minorHAnsi"/>
                <w:b/>
                <w:sz w:val="18"/>
                <w:szCs w:val="18"/>
                <w:lang w:val="en-GB"/>
              </w:rPr>
              <w:t xml:space="preserve">:  </w:t>
            </w:r>
          </w:p>
        </w:tc>
      </w:tr>
    </w:tbl>
    <w:p w14:paraId="72A081F1" w14:textId="035DFDA1" w:rsidR="00097598" w:rsidRPr="005837A6" w:rsidRDefault="00097598" w:rsidP="00097598">
      <w:pPr>
        <w:keepNext/>
        <w:rPr>
          <w:rFonts w:asciiTheme="minorHAnsi" w:hAnsiTheme="minorHAnsi" w:cstheme="minorHAnsi"/>
          <w:b/>
          <w:sz w:val="24"/>
          <w:szCs w:val="24"/>
        </w:rPr>
      </w:pPr>
    </w:p>
    <w:sectPr w:rsidR="00097598" w:rsidRPr="005837A6" w:rsidSect="002A76CA">
      <w:headerReference w:type="default" r:id="rId9"/>
      <w:footerReference w:type="default" r:id="rId10"/>
      <w:pgSz w:w="16840" w:h="11907" w:orient="landscape" w:code="9"/>
      <w:pgMar w:top="720" w:right="720" w:bottom="720" w:left="720" w:header="274" w:footer="54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331E76" w14:textId="77777777" w:rsidR="007451E9" w:rsidRDefault="007451E9">
      <w:r>
        <w:separator/>
      </w:r>
    </w:p>
  </w:endnote>
  <w:endnote w:type="continuationSeparator" w:id="0">
    <w:p w14:paraId="7206B480" w14:textId="77777777" w:rsidR="007451E9" w:rsidRDefault="00745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1F32B9" w14:textId="7B294DFC" w:rsidR="003E7ACC" w:rsidRPr="00CE378B" w:rsidRDefault="003E7ACC" w:rsidP="00BA4D86">
    <w:pPr>
      <w:pStyle w:val="Footer"/>
      <w:tabs>
        <w:tab w:val="clear" w:pos="4320"/>
        <w:tab w:val="clear" w:pos="8640"/>
        <w:tab w:val="left" w:pos="3974"/>
        <w:tab w:val="center" w:pos="7380"/>
        <w:tab w:val="left" w:pos="12000"/>
        <w:tab w:val="right" w:pos="14580"/>
      </w:tabs>
      <w:rPr>
        <w:rFonts w:asciiTheme="minorHAnsi" w:hAnsiTheme="minorHAnsi" w:cstheme="minorHAnsi"/>
        <w:sz w:val="16"/>
      </w:rPr>
    </w:pPr>
    <w:r>
      <w:rPr>
        <w:rFonts w:asciiTheme="minorHAnsi" w:hAnsiTheme="minorHAnsi" w:cstheme="minorHAnsi"/>
        <w:sz w:val="16"/>
      </w:rPr>
      <w:t>Final Inspection Checklist Form</w:t>
    </w:r>
    <w:r w:rsidRPr="00CE378B">
      <w:rPr>
        <w:rFonts w:asciiTheme="minorHAnsi" w:hAnsiTheme="minorHAnsi" w:cstheme="minorHAnsi"/>
        <w:sz w:val="16"/>
      </w:rPr>
      <w:tab/>
    </w:r>
    <w:r>
      <w:rPr>
        <w:rFonts w:asciiTheme="minorHAnsi" w:hAnsiTheme="minorHAnsi" w:cstheme="minorHAnsi"/>
        <w:sz w:val="16"/>
      </w:rPr>
      <w:tab/>
    </w:r>
    <w:r w:rsidRPr="00CE378B">
      <w:rPr>
        <w:rFonts w:asciiTheme="minorHAnsi" w:hAnsiTheme="minorHAnsi" w:cstheme="minorHAnsi"/>
        <w:sz w:val="16"/>
      </w:rPr>
      <w:t xml:space="preserve">Rev </w:t>
    </w:r>
    <w:r>
      <w:rPr>
        <w:rFonts w:asciiTheme="minorHAnsi" w:hAnsiTheme="minorHAnsi" w:cstheme="minorHAnsi"/>
        <w:sz w:val="16"/>
      </w:rPr>
      <w:t>A</w:t>
    </w:r>
    <w:r w:rsidRPr="00CE378B">
      <w:rPr>
        <w:rFonts w:asciiTheme="minorHAnsi" w:hAnsiTheme="minorHAnsi" w:cstheme="minorHAnsi"/>
        <w:sz w:val="16"/>
      </w:rPr>
      <w:tab/>
    </w:r>
    <w:r>
      <w:rPr>
        <w:rFonts w:asciiTheme="minorHAnsi" w:hAnsiTheme="minorHAnsi" w:cstheme="minorHAnsi"/>
        <w:sz w:val="16"/>
      </w:rPr>
      <w:tab/>
      <w:t>18</w:t>
    </w:r>
    <w:r w:rsidRPr="00CE378B">
      <w:rPr>
        <w:rFonts w:asciiTheme="minorHAnsi" w:hAnsiTheme="minorHAnsi" w:cstheme="minorHAnsi"/>
        <w:sz w:val="16"/>
      </w:rPr>
      <w:t xml:space="preserve"> </w:t>
    </w:r>
    <w:r>
      <w:rPr>
        <w:rFonts w:asciiTheme="minorHAnsi" w:hAnsiTheme="minorHAnsi" w:cstheme="minorHAnsi"/>
        <w:sz w:val="16"/>
      </w:rPr>
      <w:t>SEP</w:t>
    </w:r>
    <w:r w:rsidRPr="00CE378B">
      <w:rPr>
        <w:rFonts w:asciiTheme="minorHAnsi" w:hAnsiTheme="minorHAnsi" w:cstheme="minorHAnsi"/>
        <w:sz w:val="16"/>
      </w:rPr>
      <w:t xml:space="preserve">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5B4DA6" w14:textId="77777777" w:rsidR="007451E9" w:rsidRDefault="007451E9">
      <w:r>
        <w:separator/>
      </w:r>
    </w:p>
  </w:footnote>
  <w:footnote w:type="continuationSeparator" w:id="0">
    <w:p w14:paraId="08A66739" w14:textId="77777777" w:rsidR="007451E9" w:rsidRDefault="00745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1D0BD8" w14:textId="77777777" w:rsidR="003E7ACC" w:rsidRPr="00CE378B" w:rsidRDefault="003E7ACC" w:rsidP="00CE378B">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308BD"/>
    <w:multiLevelType w:val="hybridMultilevel"/>
    <w:tmpl w:val="4E72D20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03476D02"/>
    <w:multiLevelType w:val="hybridMultilevel"/>
    <w:tmpl w:val="D98EA21E"/>
    <w:lvl w:ilvl="0" w:tplc="9AA654F6">
      <w:start w:val="2"/>
      <w:numFmt w:val="lowerLetter"/>
      <w:lvlText w:val="%1)"/>
      <w:lvlJc w:val="left"/>
      <w:pPr>
        <w:tabs>
          <w:tab w:val="num" w:pos="432"/>
        </w:tabs>
        <w:ind w:left="432" w:hanging="360"/>
      </w:pPr>
      <w:rPr>
        <w:rFonts w:ascii="Arial" w:hAnsi="Arial" w:hint="default"/>
        <w:sz w:val="16"/>
      </w:rPr>
    </w:lvl>
    <w:lvl w:ilvl="1" w:tplc="BEDEE644" w:tentative="1">
      <w:start w:val="1"/>
      <w:numFmt w:val="bullet"/>
      <w:lvlText w:val="o"/>
      <w:lvlJc w:val="left"/>
      <w:pPr>
        <w:tabs>
          <w:tab w:val="num" w:pos="1152"/>
        </w:tabs>
        <w:ind w:left="1152" w:hanging="360"/>
      </w:pPr>
      <w:rPr>
        <w:rFonts w:ascii="Courier New" w:hAnsi="Courier New" w:hint="default"/>
      </w:rPr>
    </w:lvl>
    <w:lvl w:ilvl="2" w:tplc="8564DBD0" w:tentative="1">
      <w:start w:val="1"/>
      <w:numFmt w:val="bullet"/>
      <w:lvlText w:val=""/>
      <w:lvlJc w:val="left"/>
      <w:pPr>
        <w:tabs>
          <w:tab w:val="num" w:pos="1872"/>
        </w:tabs>
        <w:ind w:left="1872" w:hanging="360"/>
      </w:pPr>
      <w:rPr>
        <w:rFonts w:ascii="Wingdings" w:hAnsi="Wingdings" w:hint="default"/>
      </w:rPr>
    </w:lvl>
    <w:lvl w:ilvl="3" w:tplc="47526F98" w:tentative="1">
      <w:start w:val="1"/>
      <w:numFmt w:val="bullet"/>
      <w:lvlText w:val=""/>
      <w:lvlJc w:val="left"/>
      <w:pPr>
        <w:tabs>
          <w:tab w:val="num" w:pos="2592"/>
        </w:tabs>
        <w:ind w:left="2592" w:hanging="360"/>
      </w:pPr>
      <w:rPr>
        <w:rFonts w:ascii="Symbol" w:hAnsi="Symbol" w:hint="default"/>
      </w:rPr>
    </w:lvl>
    <w:lvl w:ilvl="4" w:tplc="83EC88E2" w:tentative="1">
      <w:start w:val="1"/>
      <w:numFmt w:val="bullet"/>
      <w:lvlText w:val="o"/>
      <w:lvlJc w:val="left"/>
      <w:pPr>
        <w:tabs>
          <w:tab w:val="num" w:pos="3312"/>
        </w:tabs>
        <w:ind w:left="3312" w:hanging="360"/>
      </w:pPr>
      <w:rPr>
        <w:rFonts w:ascii="Courier New" w:hAnsi="Courier New" w:hint="default"/>
      </w:rPr>
    </w:lvl>
    <w:lvl w:ilvl="5" w:tplc="E95E8120" w:tentative="1">
      <w:start w:val="1"/>
      <w:numFmt w:val="bullet"/>
      <w:lvlText w:val=""/>
      <w:lvlJc w:val="left"/>
      <w:pPr>
        <w:tabs>
          <w:tab w:val="num" w:pos="4032"/>
        </w:tabs>
        <w:ind w:left="4032" w:hanging="360"/>
      </w:pPr>
      <w:rPr>
        <w:rFonts w:ascii="Wingdings" w:hAnsi="Wingdings" w:hint="default"/>
      </w:rPr>
    </w:lvl>
    <w:lvl w:ilvl="6" w:tplc="2534C638" w:tentative="1">
      <w:start w:val="1"/>
      <w:numFmt w:val="bullet"/>
      <w:lvlText w:val=""/>
      <w:lvlJc w:val="left"/>
      <w:pPr>
        <w:tabs>
          <w:tab w:val="num" w:pos="4752"/>
        </w:tabs>
        <w:ind w:left="4752" w:hanging="360"/>
      </w:pPr>
      <w:rPr>
        <w:rFonts w:ascii="Symbol" w:hAnsi="Symbol" w:hint="default"/>
      </w:rPr>
    </w:lvl>
    <w:lvl w:ilvl="7" w:tplc="D642273E" w:tentative="1">
      <w:start w:val="1"/>
      <w:numFmt w:val="bullet"/>
      <w:lvlText w:val="o"/>
      <w:lvlJc w:val="left"/>
      <w:pPr>
        <w:tabs>
          <w:tab w:val="num" w:pos="5472"/>
        </w:tabs>
        <w:ind w:left="5472" w:hanging="360"/>
      </w:pPr>
      <w:rPr>
        <w:rFonts w:ascii="Courier New" w:hAnsi="Courier New" w:hint="default"/>
      </w:rPr>
    </w:lvl>
    <w:lvl w:ilvl="8" w:tplc="B88ED70E" w:tentative="1">
      <w:start w:val="1"/>
      <w:numFmt w:val="bullet"/>
      <w:lvlText w:val=""/>
      <w:lvlJc w:val="left"/>
      <w:pPr>
        <w:tabs>
          <w:tab w:val="num" w:pos="6192"/>
        </w:tabs>
        <w:ind w:left="6192" w:hanging="360"/>
      </w:pPr>
      <w:rPr>
        <w:rFonts w:ascii="Wingdings" w:hAnsi="Wingdings" w:hint="default"/>
      </w:rPr>
    </w:lvl>
  </w:abstractNum>
  <w:abstractNum w:abstractNumId="2" w15:restartNumberingAfterBreak="0">
    <w:nsid w:val="0DFF164E"/>
    <w:multiLevelType w:val="hybridMultilevel"/>
    <w:tmpl w:val="D98EA21E"/>
    <w:lvl w:ilvl="0" w:tplc="4B926FF0">
      <w:start w:val="1"/>
      <w:numFmt w:val="bullet"/>
      <w:lvlText w:val=""/>
      <w:lvlJc w:val="left"/>
      <w:pPr>
        <w:tabs>
          <w:tab w:val="num" w:pos="432"/>
        </w:tabs>
        <w:ind w:left="432" w:hanging="360"/>
      </w:pPr>
      <w:rPr>
        <w:rFonts w:ascii="Symbol" w:hAnsi="Symbol" w:hint="default"/>
      </w:rPr>
    </w:lvl>
    <w:lvl w:ilvl="1" w:tplc="CA9402DA" w:tentative="1">
      <w:start w:val="1"/>
      <w:numFmt w:val="bullet"/>
      <w:lvlText w:val="o"/>
      <w:lvlJc w:val="left"/>
      <w:pPr>
        <w:tabs>
          <w:tab w:val="num" w:pos="1152"/>
        </w:tabs>
        <w:ind w:left="1152" w:hanging="360"/>
      </w:pPr>
      <w:rPr>
        <w:rFonts w:ascii="Courier New" w:hAnsi="Courier New" w:hint="default"/>
      </w:rPr>
    </w:lvl>
    <w:lvl w:ilvl="2" w:tplc="E81E7AD4" w:tentative="1">
      <w:start w:val="1"/>
      <w:numFmt w:val="bullet"/>
      <w:lvlText w:val=""/>
      <w:lvlJc w:val="left"/>
      <w:pPr>
        <w:tabs>
          <w:tab w:val="num" w:pos="1872"/>
        </w:tabs>
        <w:ind w:left="1872" w:hanging="360"/>
      </w:pPr>
      <w:rPr>
        <w:rFonts w:ascii="Wingdings" w:hAnsi="Wingdings" w:hint="default"/>
      </w:rPr>
    </w:lvl>
    <w:lvl w:ilvl="3" w:tplc="9F38D4C4" w:tentative="1">
      <w:start w:val="1"/>
      <w:numFmt w:val="bullet"/>
      <w:lvlText w:val=""/>
      <w:lvlJc w:val="left"/>
      <w:pPr>
        <w:tabs>
          <w:tab w:val="num" w:pos="2592"/>
        </w:tabs>
        <w:ind w:left="2592" w:hanging="360"/>
      </w:pPr>
      <w:rPr>
        <w:rFonts w:ascii="Symbol" w:hAnsi="Symbol" w:hint="default"/>
      </w:rPr>
    </w:lvl>
    <w:lvl w:ilvl="4" w:tplc="E1B68498" w:tentative="1">
      <w:start w:val="1"/>
      <w:numFmt w:val="bullet"/>
      <w:lvlText w:val="o"/>
      <w:lvlJc w:val="left"/>
      <w:pPr>
        <w:tabs>
          <w:tab w:val="num" w:pos="3312"/>
        </w:tabs>
        <w:ind w:left="3312" w:hanging="360"/>
      </w:pPr>
      <w:rPr>
        <w:rFonts w:ascii="Courier New" w:hAnsi="Courier New" w:hint="default"/>
      </w:rPr>
    </w:lvl>
    <w:lvl w:ilvl="5" w:tplc="229E8860" w:tentative="1">
      <w:start w:val="1"/>
      <w:numFmt w:val="bullet"/>
      <w:lvlText w:val=""/>
      <w:lvlJc w:val="left"/>
      <w:pPr>
        <w:tabs>
          <w:tab w:val="num" w:pos="4032"/>
        </w:tabs>
        <w:ind w:left="4032" w:hanging="360"/>
      </w:pPr>
      <w:rPr>
        <w:rFonts w:ascii="Wingdings" w:hAnsi="Wingdings" w:hint="default"/>
      </w:rPr>
    </w:lvl>
    <w:lvl w:ilvl="6" w:tplc="45DEC534" w:tentative="1">
      <w:start w:val="1"/>
      <w:numFmt w:val="bullet"/>
      <w:lvlText w:val=""/>
      <w:lvlJc w:val="left"/>
      <w:pPr>
        <w:tabs>
          <w:tab w:val="num" w:pos="4752"/>
        </w:tabs>
        <w:ind w:left="4752" w:hanging="360"/>
      </w:pPr>
      <w:rPr>
        <w:rFonts w:ascii="Symbol" w:hAnsi="Symbol" w:hint="default"/>
      </w:rPr>
    </w:lvl>
    <w:lvl w:ilvl="7" w:tplc="F1644F0E" w:tentative="1">
      <w:start w:val="1"/>
      <w:numFmt w:val="bullet"/>
      <w:lvlText w:val="o"/>
      <w:lvlJc w:val="left"/>
      <w:pPr>
        <w:tabs>
          <w:tab w:val="num" w:pos="5472"/>
        </w:tabs>
        <w:ind w:left="5472" w:hanging="360"/>
      </w:pPr>
      <w:rPr>
        <w:rFonts w:ascii="Courier New" w:hAnsi="Courier New" w:hint="default"/>
      </w:rPr>
    </w:lvl>
    <w:lvl w:ilvl="8" w:tplc="3BF6BB4C" w:tentative="1">
      <w:start w:val="1"/>
      <w:numFmt w:val="bullet"/>
      <w:lvlText w:val=""/>
      <w:lvlJc w:val="left"/>
      <w:pPr>
        <w:tabs>
          <w:tab w:val="num" w:pos="6192"/>
        </w:tabs>
        <w:ind w:left="6192" w:hanging="360"/>
      </w:pPr>
      <w:rPr>
        <w:rFonts w:ascii="Wingdings" w:hAnsi="Wingdings" w:hint="default"/>
      </w:rPr>
    </w:lvl>
  </w:abstractNum>
  <w:abstractNum w:abstractNumId="3" w15:restartNumberingAfterBreak="0">
    <w:nsid w:val="0F945DD2"/>
    <w:multiLevelType w:val="hybridMultilevel"/>
    <w:tmpl w:val="31D2BC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D03F38"/>
    <w:multiLevelType w:val="hybridMultilevel"/>
    <w:tmpl w:val="0CDA639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43574D3"/>
    <w:multiLevelType w:val="hybridMultilevel"/>
    <w:tmpl w:val="3FEC9790"/>
    <w:lvl w:ilvl="0" w:tplc="3E968A60">
      <w:start w:val="15"/>
      <w:numFmt w:val="decimal"/>
      <w:lvlText w:val="%1."/>
      <w:lvlJc w:val="left"/>
      <w:pPr>
        <w:tabs>
          <w:tab w:val="num" w:pos="360"/>
        </w:tabs>
        <w:ind w:left="36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A062097"/>
    <w:multiLevelType w:val="hybridMultilevel"/>
    <w:tmpl w:val="95A4246C"/>
    <w:lvl w:ilvl="0" w:tplc="0ECAB2EC">
      <w:start w:val="12"/>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C4C39BB"/>
    <w:multiLevelType w:val="singleLevel"/>
    <w:tmpl w:val="3C0AB0DC"/>
    <w:lvl w:ilvl="0">
      <w:start w:val="1"/>
      <w:numFmt w:val="decimal"/>
      <w:lvlText w:val="%1."/>
      <w:lvlJc w:val="left"/>
      <w:pPr>
        <w:tabs>
          <w:tab w:val="num" w:pos="360"/>
        </w:tabs>
        <w:ind w:left="360" w:hanging="360"/>
      </w:pPr>
      <w:rPr>
        <w:b w:val="0"/>
      </w:rPr>
    </w:lvl>
  </w:abstractNum>
  <w:abstractNum w:abstractNumId="8" w15:restartNumberingAfterBreak="0">
    <w:nsid w:val="1EE97A4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C27A6A"/>
    <w:multiLevelType w:val="hybridMultilevel"/>
    <w:tmpl w:val="EB4EC4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A831573"/>
    <w:multiLevelType w:val="singleLevel"/>
    <w:tmpl w:val="3C0AB0DC"/>
    <w:lvl w:ilvl="0">
      <w:start w:val="1"/>
      <w:numFmt w:val="decimal"/>
      <w:lvlText w:val="%1."/>
      <w:lvlJc w:val="left"/>
      <w:pPr>
        <w:tabs>
          <w:tab w:val="num" w:pos="360"/>
        </w:tabs>
        <w:ind w:left="360" w:hanging="360"/>
      </w:pPr>
      <w:rPr>
        <w:b w:val="0"/>
      </w:rPr>
    </w:lvl>
  </w:abstractNum>
  <w:abstractNum w:abstractNumId="11" w15:restartNumberingAfterBreak="0">
    <w:nsid w:val="2C197E1B"/>
    <w:multiLevelType w:val="singleLevel"/>
    <w:tmpl w:val="3C0AB0DC"/>
    <w:lvl w:ilvl="0">
      <w:start w:val="1"/>
      <w:numFmt w:val="decimal"/>
      <w:lvlText w:val="%1."/>
      <w:lvlJc w:val="left"/>
      <w:pPr>
        <w:tabs>
          <w:tab w:val="num" w:pos="360"/>
        </w:tabs>
        <w:ind w:left="360" w:hanging="360"/>
      </w:pPr>
      <w:rPr>
        <w:b w:val="0"/>
      </w:rPr>
    </w:lvl>
  </w:abstractNum>
  <w:abstractNum w:abstractNumId="12" w15:restartNumberingAfterBreak="0">
    <w:nsid w:val="2FC5593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9193A01"/>
    <w:multiLevelType w:val="singleLevel"/>
    <w:tmpl w:val="FA8EC708"/>
    <w:lvl w:ilvl="0">
      <w:start w:val="1"/>
      <w:numFmt w:val="lowerLetter"/>
      <w:lvlText w:val="%1)"/>
      <w:lvlJc w:val="left"/>
      <w:pPr>
        <w:tabs>
          <w:tab w:val="num" w:pos="2322"/>
        </w:tabs>
        <w:ind w:left="2322" w:hanging="360"/>
      </w:pPr>
      <w:rPr>
        <w:rFonts w:hint="default"/>
      </w:rPr>
    </w:lvl>
  </w:abstractNum>
  <w:abstractNum w:abstractNumId="14" w15:restartNumberingAfterBreak="0">
    <w:nsid w:val="3AFD4D20"/>
    <w:multiLevelType w:val="singleLevel"/>
    <w:tmpl w:val="F1F62C56"/>
    <w:lvl w:ilvl="0">
      <w:start w:val="20"/>
      <w:numFmt w:val="decimal"/>
      <w:lvlText w:val="%1."/>
      <w:lvlJc w:val="left"/>
      <w:pPr>
        <w:tabs>
          <w:tab w:val="num" w:pos="390"/>
        </w:tabs>
        <w:ind w:left="390" w:hanging="390"/>
      </w:pPr>
      <w:rPr>
        <w:rFonts w:hint="default"/>
      </w:rPr>
    </w:lvl>
  </w:abstractNum>
  <w:abstractNum w:abstractNumId="15" w15:restartNumberingAfterBreak="0">
    <w:nsid w:val="3C67041D"/>
    <w:multiLevelType w:val="singleLevel"/>
    <w:tmpl w:val="2294F20C"/>
    <w:lvl w:ilvl="0">
      <w:numFmt w:val="bullet"/>
      <w:lvlText w:val=""/>
      <w:lvlJc w:val="left"/>
      <w:pPr>
        <w:tabs>
          <w:tab w:val="num" w:pos="397"/>
        </w:tabs>
        <w:ind w:left="397" w:hanging="397"/>
      </w:pPr>
      <w:rPr>
        <w:rFonts w:ascii="Symbol" w:hAnsi="Symbol" w:hint="default"/>
      </w:rPr>
    </w:lvl>
  </w:abstractNum>
  <w:abstractNum w:abstractNumId="16" w15:restartNumberingAfterBreak="0">
    <w:nsid w:val="41E35F4F"/>
    <w:multiLevelType w:val="hybridMultilevel"/>
    <w:tmpl w:val="78724E8E"/>
    <w:lvl w:ilvl="0" w:tplc="F6B29DDA">
      <w:start w:val="1"/>
      <w:numFmt w:val="decimal"/>
      <w:lvlText w:val="%1."/>
      <w:lvlJc w:val="left"/>
      <w:pPr>
        <w:tabs>
          <w:tab w:val="num" w:pos="720"/>
        </w:tabs>
        <w:ind w:left="720" w:hanging="360"/>
      </w:pPr>
      <w:rPr>
        <w:rFonts w:ascii="Arial" w:eastAsia="Times New Roman" w:hAnsi="Arial" w:cs="Arial"/>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510A2FF3"/>
    <w:multiLevelType w:val="hybridMultilevel"/>
    <w:tmpl w:val="7696D9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15B526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3911E7F"/>
    <w:multiLevelType w:val="hybridMultilevel"/>
    <w:tmpl w:val="3AB8FA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6D4459E"/>
    <w:multiLevelType w:val="hybridMultilevel"/>
    <w:tmpl w:val="1E261A70"/>
    <w:lvl w:ilvl="0" w:tplc="449EEEF4">
      <w:start w:val="1"/>
      <w:numFmt w:val="decimal"/>
      <w:lvlText w:val="%1."/>
      <w:lvlJc w:val="left"/>
      <w:pPr>
        <w:tabs>
          <w:tab w:val="num" w:pos="360"/>
        </w:tabs>
        <w:ind w:left="36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C8B18E3"/>
    <w:multiLevelType w:val="singleLevel"/>
    <w:tmpl w:val="08090011"/>
    <w:lvl w:ilvl="0">
      <w:start w:val="1"/>
      <w:numFmt w:val="decimal"/>
      <w:lvlText w:val="%1)"/>
      <w:lvlJc w:val="left"/>
      <w:pPr>
        <w:tabs>
          <w:tab w:val="num" w:pos="360"/>
        </w:tabs>
        <w:ind w:left="360" w:hanging="360"/>
      </w:pPr>
    </w:lvl>
  </w:abstractNum>
  <w:abstractNum w:abstractNumId="22" w15:restartNumberingAfterBreak="0">
    <w:nsid w:val="5D6E024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F2B35D2"/>
    <w:multiLevelType w:val="singleLevel"/>
    <w:tmpl w:val="3C0AB0DC"/>
    <w:lvl w:ilvl="0">
      <w:start w:val="1"/>
      <w:numFmt w:val="decimal"/>
      <w:lvlText w:val="%1."/>
      <w:lvlJc w:val="left"/>
      <w:pPr>
        <w:tabs>
          <w:tab w:val="num" w:pos="360"/>
        </w:tabs>
        <w:ind w:left="360" w:hanging="360"/>
      </w:pPr>
      <w:rPr>
        <w:b w:val="0"/>
      </w:rPr>
    </w:lvl>
  </w:abstractNum>
  <w:abstractNum w:abstractNumId="24" w15:restartNumberingAfterBreak="0">
    <w:nsid w:val="644E4CC4"/>
    <w:multiLevelType w:val="hybridMultilevel"/>
    <w:tmpl w:val="8C12FF1A"/>
    <w:lvl w:ilvl="0" w:tplc="3DD813A8">
      <w:start w:val="2"/>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9E427BA"/>
    <w:multiLevelType w:val="hybridMultilevel"/>
    <w:tmpl w:val="66F8C72E"/>
    <w:lvl w:ilvl="0" w:tplc="775EDB12">
      <w:start w:val="1"/>
      <w:numFmt w:val="decimal"/>
      <w:lvlText w:val="%1."/>
      <w:lvlJc w:val="left"/>
      <w:pPr>
        <w:tabs>
          <w:tab w:val="num" w:pos="360"/>
        </w:tabs>
        <w:ind w:left="36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CEE3D90"/>
    <w:multiLevelType w:val="hybridMultilevel"/>
    <w:tmpl w:val="27843B3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F711234"/>
    <w:multiLevelType w:val="hybridMultilevel"/>
    <w:tmpl w:val="514AD974"/>
    <w:lvl w:ilvl="0" w:tplc="C0041154">
      <w:start w:val="1"/>
      <w:numFmt w:val="decimal"/>
      <w:lvlText w:val="%1."/>
      <w:lvlJc w:val="left"/>
      <w:pPr>
        <w:tabs>
          <w:tab w:val="num" w:pos="720"/>
        </w:tabs>
        <w:ind w:left="720" w:hanging="360"/>
      </w:pPr>
      <w:rPr>
        <w:rFonts w:ascii="Arial" w:eastAsia="Times New Roman" w:hAnsi="Arial" w:cs="Arial"/>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8" w15:restartNumberingAfterBreak="0">
    <w:nsid w:val="72101728"/>
    <w:multiLevelType w:val="hybridMultilevel"/>
    <w:tmpl w:val="0CDA639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51F7B15"/>
    <w:multiLevelType w:val="hybridMultilevel"/>
    <w:tmpl w:val="61EC051A"/>
    <w:lvl w:ilvl="0" w:tplc="BE86A3F8">
      <w:start w:val="1"/>
      <w:numFmt w:val="bullet"/>
      <w:lvlText w:val=""/>
      <w:lvlJc w:val="left"/>
      <w:pPr>
        <w:tabs>
          <w:tab w:val="num" w:pos="340"/>
        </w:tabs>
        <w:ind w:left="0" w:firstLine="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F66F6D"/>
    <w:multiLevelType w:val="hybridMultilevel"/>
    <w:tmpl w:val="FA0C24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9D54579"/>
    <w:multiLevelType w:val="singleLevel"/>
    <w:tmpl w:val="3C0AB0DC"/>
    <w:lvl w:ilvl="0">
      <w:start w:val="1"/>
      <w:numFmt w:val="decimal"/>
      <w:lvlText w:val="%1."/>
      <w:lvlJc w:val="left"/>
      <w:pPr>
        <w:tabs>
          <w:tab w:val="num" w:pos="360"/>
        </w:tabs>
        <w:ind w:left="360" w:hanging="360"/>
      </w:pPr>
      <w:rPr>
        <w:b w:val="0"/>
      </w:rPr>
    </w:lvl>
  </w:abstractNum>
  <w:num w:numId="1">
    <w:abstractNumId w:val="13"/>
  </w:num>
  <w:num w:numId="2">
    <w:abstractNumId w:val="2"/>
  </w:num>
  <w:num w:numId="3">
    <w:abstractNumId w:val="1"/>
  </w:num>
  <w:num w:numId="4">
    <w:abstractNumId w:val="27"/>
  </w:num>
  <w:num w:numId="5">
    <w:abstractNumId w:val="16"/>
  </w:num>
  <w:num w:numId="6">
    <w:abstractNumId w:val="15"/>
  </w:num>
  <w:num w:numId="7">
    <w:abstractNumId w:val="29"/>
  </w:num>
  <w:num w:numId="8">
    <w:abstractNumId w:val="6"/>
  </w:num>
  <w:num w:numId="9">
    <w:abstractNumId w:val="24"/>
  </w:num>
  <w:num w:numId="10">
    <w:abstractNumId w:val="8"/>
  </w:num>
  <w:num w:numId="11">
    <w:abstractNumId w:val="22"/>
  </w:num>
  <w:num w:numId="12">
    <w:abstractNumId w:val="18"/>
  </w:num>
  <w:num w:numId="13">
    <w:abstractNumId w:val="11"/>
  </w:num>
  <w:num w:numId="14">
    <w:abstractNumId w:val="21"/>
  </w:num>
  <w:num w:numId="15">
    <w:abstractNumId w:val="14"/>
  </w:num>
  <w:num w:numId="16">
    <w:abstractNumId w:val="12"/>
  </w:num>
  <w:num w:numId="17">
    <w:abstractNumId w:val="9"/>
  </w:num>
  <w:num w:numId="18">
    <w:abstractNumId w:val="26"/>
  </w:num>
  <w:num w:numId="19">
    <w:abstractNumId w:val="19"/>
  </w:num>
  <w:num w:numId="20">
    <w:abstractNumId w:val="28"/>
  </w:num>
  <w:num w:numId="21">
    <w:abstractNumId w:val="31"/>
  </w:num>
  <w:num w:numId="22">
    <w:abstractNumId w:val="10"/>
  </w:num>
  <w:num w:numId="23">
    <w:abstractNumId w:val="0"/>
  </w:num>
  <w:num w:numId="24">
    <w:abstractNumId w:val="7"/>
  </w:num>
  <w:num w:numId="25">
    <w:abstractNumId w:val="5"/>
  </w:num>
  <w:num w:numId="26">
    <w:abstractNumId w:val="4"/>
  </w:num>
  <w:num w:numId="27">
    <w:abstractNumId w:val="25"/>
  </w:num>
  <w:num w:numId="28">
    <w:abstractNumId w:val="23"/>
  </w:num>
  <w:num w:numId="29">
    <w:abstractNumId w:val="20"/>
  </w:num>
  <w:num w:numId="30">
    <w:abstractNumId w:val="30"/>
  </w:num>
  <w:num w:numId="31">
    <w:abstractNumId w:val="17"/>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A64"/>
    <w:rsid w:val="00000B2B"/>
    <w:rsid w:val="000012E6"/>
    <w:rsid w:val="00002947"/>
    <w:rsid w:val="00003C5B"/>
    <w:rsid w:val="000040E8"/>
    <w:rsid w:val="000048AA"/>
    <w:rsid w:val="00004F2C"/>
    <w:rsid w:val="00007518"/>
    <w:rsid w:val="00011003"/>
    <w:rsid w:val="0001143A"/>
    <w:rsid w:val="00016EC9"/>
    <w:rsid w:val="0001730A"/>
    <w:rsid w:val="00020405"/>
    <w:rsid w:val="000216F7"/>
    <w:rsid w:val="0002269E"/>
    <w:rsid w:val="00022977"/>
    <w:rsid w:val="00026B65"/>
    <w:rsid w:val="00033A8F"/>
    <w:rsid w:val="00044091"/>
    <w:rsid w:val="00045BC8"/>
    <w:rsid w:val="0005032B"/>
    <w:rsid w:val="00051B3D"/>
    <w:rsid w:val="0005307A"/>
    <w:rsid w:val="00057CCA"/>
    <w:rsid w:val="00057F7D"/>
    <w:rsid w:val="00062274"/>
    <w:rsid w:val="00063E1E"/>
    <w:rsid w:val="0006514A"/>
    <w:rsid w:val="000758A4"/>
    <w:rsid w:val="000829E2"/>
    <w:rsid w:val="0008577E"/>
    <w:rsid w:val="00086646"/>
    <w:rsid w:val="00086FC6"/>
    <w:rsid w:val="00093475"/>
    <w:rsid w:val="000945FC"/>
    <w:rsid w:val="000958D9"/>
    <w:rsid w:val="000966BA"/>
    <w:rsid w:val="00097598"/>
    <w:rsid w:val="000A1294"/>
    <w:rsid w:val="000A288E"/>
    <w:rsid w:val="000A3441"/>
    <w:rsid w:val="000A44D5"/>
    <w:rsid w:val="000A51A6"/>
    <w:rsid w:val="000A5CA3"/>
    <w:rsid w:val="000A7CB2"/>
    <w:rsid w:val="000B1E09"/>
    <w:rsid w:val="000B3633"/>
    <w:rsid w:val="000B6194"/>
    <w:rsid w:val="000C0D8D"/>
    <w:rsid w:val="000C17AF"/>
    <w:rsid w:val="000C33AA"/>
    <w:rsid w:val="000C53EC"/>
    <w:rsid w:val="000C5443"/>
    <w:rsid w:val="000D1635"/>
    <w:rsid w:val="000D194B"/>
    <w:rsid w:val="000D5555"/>
    <w:rsid w:val="000D7E62"/>
    <w:rsid w:val="000E33A3"/>
    <w:rsid w:val="000E429C"/>
    <w:rsid w:val="000E4CD1"/>
    <w:rsid w:val="000E63E2"/>
    <w:rsid w:val="000E6972"/>
    <w:rsid w:val="000F055E"/>
    <w:rsid w:val="000F14B9"/>
    <w:rsid w:val="000F35FE"/>
    <w:rsid w:val="000F37DF"/>
    <w:rsid w:val="000F3D16"/>
    <w:rsid w:val="000F3D6A"/>
    <w:rsid w:val="000F3E6C"/>
    <w:rsid w:val="000F5DA8"/>
    <w:rsid w:val="000F6B1F"/>
    <w:rsid w:val="000F7569"/>
    <w:rsid w:val="00104FC5"/>
    <w:rsid w:val="00107F40"/>
    <w:rsid w:val="001116EF"/>
    <w:rsid w:val="00112F2D"/>
    <w:rsid w:val="0011408B"/>
    <w:rsid w:val="00114759"/>
    <w:rsid w:val="00114B62"/>
    <w:rsid w:val="00116E1D"/>
    <w:rsid w:val="001178C3"/>
    <w:rsid w:val="00117F72"/>
    <w:rsid w:val="00117FC4"/>
    <w:rsid w:val="00120756"/>
    <w:rsid w:val="00121BB0"/>
    <w:rsid w:val="00122782"/>
    <w:rsid w:val="00122DC0"/>
    <w:rsid w:val="001300E8"/>
    <w:rsid w:val="001302E6"/>
    <w:rsid w:val="00131C4A"/>
    <w:rsid w:val="001348AA"/>
    <w:rsid w:val="00136309"/>
    <w:rsid w:val="001410BD"/>
    <w:rsid w:val="00143C26"/>
    <w:rsid w:val="00144471"/>
    <w:rsid w:val="00145F78"/>
    <w:rsid w:val="0014648F"/>
    <w:rsid w:val="00150561"/>
    <w:rsid w:val="001529B3"/>
    <w:rsid w:val="001558BC"/>
    <w:rsid w:val="00162743"/>
    <w:rsid w:val="00166A05"/>
    <w:rsid w:val="00170230"/>
    <w:rsid w:val="001704EC"/>
    <w:rsid w:val="0017063E"/>
    <w:rsid w:val="0017090D"/>
    <w:rsid w:val="00172FA1"/>
    <w:rsid w:val="00173F08"/>
    <w:rsid w:val="00175E40"/>
    <w:rsid w:val="00180BB5"/>
    <w:rsid w:val="00181713"/>
    <w:rsid w:val="00184982"/>
    <w:rsid w:val="001863E8"/>
    <w:rsid w:val="00186ABB"/>
    <w:rsid w:val="00190ACB"/>
    <w:rsid w:val="00191585"/>
    <w:rsid w:val="00192EE1"/>
    <w:rsid w:val="00193E04"/>
    <w:rsid w:val="00195C77"/>
    <w:rsid w:val="001A0697"/>
    <w:rsid w:val="001A3F59"/>
    <w:rsid w:val="001A4838"/>
    <w:rsid w:val="001A5438"/>
    <w:rsid w:val="001B0551"/>
    <w:rsid w:val="001B268B"/>
    <w:rsid w:val="001B47C5"/>
    <w:rsid w:val="001B5D8A"/>
    <w:rsid w:val="001B6F95"/>
    <w:rsid w:val="001B7646"/>
    <w:rsid w:val="001C007B"/>
    <w:rsid w:val="001C0824"/>
    <w:rsid w:val="001C1E50"/>
    <w:rsid w:val="001C1FA1"/>
    <w:rsid w:val="001C29AE"/>
    <w:rsid w:val="001C4C3D"/>
    <w:rsid w:val="001D15A8"/>
    <w:rsid w:val="001D2483"/>
    <w:rsid w:val="001D2F40"/>
    <w:rsid w:val="001D32F5"/>
    <w:rsid w:val="001D37C4"/>
    <w:rsid w:val="001D50BA"/>
    <w:rsid w:val="001D7493"/>
    <w:rsid w:val="001E0986"/>
    <w:rsid w:val="001E331F"/>
    <w:rsid w:val="001E4541"/>
    <w:rsid w:val="001E6089"/>
    <w:rsid w:val="001E7BD1"/>
    <w:rsid w:val="001F0A9E"/>
    <w:rsid w:val="001F25ED"/>
    <w:rsid w:val="001F2D19"/>
    <w:rsid w:val="001F6718"/>
    <w:rsid w:val="001F7025"/>
    <w:rsid w:val="00200D29"/>
    <w:rsid w:val="002020F6"/>
    <w:rsid w:val="00203FD8"/>
    <w:rsid w:val="002102AF"/>
    <w:rsid w:val="002109A0"/>
    <w:rsid w:val="0021242F"/>
    <w:rsid w:val="002127A0"/>
    <w:rsid w:val="002127F0"/>
    <w:rsid w:val="00215D5B"/>
    <w:rsid w:val="00217E58"/>
    <w:rsid w:val="002224EA"/>
    <w:rsid w:val="00223B86"/>
    <w:rsid w:val="002257F9"/>
    <w:rsid w:val="00226648"/>
    <w:rsid w:val="0023051C"/>
    <w:rsid w:val="0023158D"/>
    <w:rsid w:val="00232109"/>
    <w:rsid w:val="00234247"/>
    <w:rsid w:val="002378F4"/>
    <w:rsid w:val="00243669"/>
    <w:rsid w:val="00246059"/>
    <w:rsid w:val="002475C2"/>
    <w:rsid w:val="0024782C"/>
    <w:rsid w:val="0024792D"/>
    <w:rsid w:val="002524EC"/>
    <w:rsid w:val="002545CF"/>
    <w:rsid w:val="00255452"/>
    <w:rsid w:val="00256C8A"/>
    <w:rsid w:val="00257716"/>
    <w:rsid w:val="00257C00"/>
    <w:rsid w:val="00260306"/>
    <w:rsid w:val="002607B1"/>
    <w:rsid w:val="002608A1"/>
    <w:rsid w:val="00261F4C"/>
    <w:rsid w:val="00263B81"/>
    <w:rsid w:val="002656D4"/>
    <w:rsid w:val="002734E2"/>
    <w:rsid w:val="00273D46"/>
    <w:rsid w:val="00275A5D"/>
    <w:rsid w:val="00275FCA"/>
    <w:rsid w:val="002768B1"/>
    <w:rsid w:val="00277AD2"/>
    <w:rsid w:val="00277CB3"/>
    <w:rsid w:val="0028042C"/>
    <w:rsid w:val="00282270"/>
    <w:rsid w:val="0028359A"/>
    <w:rsid w:val="002908E1"/>
    <w:rsid w:val="00293DA8"/>
    <w:rsid w:val="00295F36"/>
    <w:rsid w:val="002971B5"/>
    <w:rsid w:val="002A09DF"/>
    <w:rsid w:val="002A0C8D"/>
    <w:rsid w:val="002A18A1"/>
    <w:rsid w:val="002A5F2D"/>
    <w:rsid w:val="002A6605"/>
    <w:rsid w:val="002A76CA"/>
    <w:rsid w:val="002A7A8F"/>
    <w:rsid w:val="002B112F"/>
    <w:rsid w:val="002B12CE"/>
    <w:rsid w:val="002B43E5"/>
    <w:rsid w:val="002B489D"/>
    <w:rsid w:val="002B6998"/>
    <w:rsid w:val="002C0AC8"/>
    <w:rsid w:val="002C1674"/>
    <w:rsid w:val="002C1BEA"/>
    <w:rsid w:val="002C23CA"/>
    <w:rsid w:val="002C348E"/>
    <w:rsid w:val="002C4558"/>
    <w:rsid w:val="002C6AD9"/>
    <w:rsid w:val="002C6DDE"/>
    <w:rsid w:val="002C74FE"/>
    <w:rsid w:val="002D00B9"/>
    <w:rsid w:val="002D0B08"/>
    <w:rsid w:val="002D0BC2"/>
    <w:rsid w:val="002D106B"/>
    <w:rsid w:val="002D1C1E"/>
    <w:rsid w:val="002D2DF3"/>
    <w:rsid w:val="002D4DB2"/>
    <w:rsid w:val="002E00EB"/>
    <w:rsid w:val="002E0D79"/>
    <w:rsid w:val="002E2135"/>
    <w:rsid w:val="002E2D2A"/>
    <w:rsid w:val="002E7068"/>
    <w:rsid w:val="002E7489"/>
    <w:rsid w:val="002E7D67"/>
    <w:rsid w:val="002F1018"/>
    <w:rsid w:val="002F2512"/>
    <w:rsid w:val="002F2AE4"/>
    <w:rsid w:val="002F4CB5"/>
    <w:rsid w:val="002F6CE6"/>
    <w:rsid w:val="002F6D22"/>
    <w:rsid w:val="00300EE3"/>
    <w:rsid w:val="00302559"/>
    <w:rsid w:val="00302A5B"/>
    <w:rsid w:val="00304D60"/>
    <w:rsid w:val="003050FF"/>
    <w:rsid w:val="00305C50"/>
    <w:rsid w:val="00312E94"/>
    <w:rsid w:val="00315810"/>
    <w:rsid w:val="0031619F"/>
    <w:rsid w:val="003167F4"/>
    <w:rsid w:val="00320194"/>
    <w:rsid w:val="0032411C"/>
    <w:rsid w:val="00327DDB"/>
    <w:rsid w:val="0033156E"/>
    <w:rsid w:val="00333782"/>
    <w:rsid w:val="00333B92"/>
    <w:rsid w:val="00334733"/>
    <w:rsid w:val="0033661E"/>
    <w:rsid w:val="003376A9"/>
    <w:rsid w:val="00337DA6"/>
    <w:rsid w:val="00341161"/>
    <w:rsid w:val="003427FD"/>
    <w:rsid w:val="00343F5E"/>
    <w:rsid w:val="00345B9C"/>
    <w:rsid w:val="0035046E"/>
    <w:rsid w:val="0035053C"/>
    <w:rsid w:val="00352282"/>
    <w:rsid w:val="003526B5"/>
    <w:rsid w:val="00353D27"/>
    <w:rsid w:val="00363284"/>
    <w:rsid w:val="00371D23"/>
    <w:rsid w:val="0037266D"/>
    <w:rsid w:val="003729EC"/>
    <w:rsid w:val="003749C9"/>
    <w:rsid w:val="00376BE8"/>
    <w:rsid w:val="00377F4D"/>
    <w:rsid w:val="0038322A"/>
    <w:rsid w:val="00386C76"/>
    <w:rsid w:val="00390378"/>
    <w:rsid w:val="00390A80"/>
    <w:rsid w:val="003924F6"/>
    <w:rsid w:val="0039295C"/>
    <w:rsid w:val="003A1734"/>
    <w:rsid w:val="003A464B"/>
    <w:rsid w:val="003A5917"/>
    <w:rsid w:val="003A6CAA"/>
    <w:rsid w:val="003B009A"/>
    <w:rsid w:val="003B02F4"/>
    <w:rsid w:val="003B08F9"/>
    <w:rsid w:val="003B211D"/>
    <w:rsid w:val="003B30CE"/>
    <w:rsid w:val="003B3365"/>
    <w:rsid w:val="003B3E55"/>
    <w:rsid w:val="003B3FE6"/>
    <w:rsid w:val="003B41D8"/>
    <w:rsid w:val="003C0B4A"/>
    <w:rsid w:val="003C13B7"/>
    <w:rsid w:val="003C1706"/>
    <w:rsid w:val="003C1A6D"/>
    <w:rsid w:val="003C22F4"/>
    <w:rsid w:val="003D103B"/>
    <w:rsid w:val="003D1C76"/>
    <w:rsid w:val="003D1D81"/>
    <w:rsid w:val="003D2E1E"/>
    <w:rsid w:val="003D33E4"/>
    <w:rsid w:val="003D3502"/>
    <w:rsid w:val="003D39D3"/>
    <w:rsid w:val="003D489A"/>
    <w:rsid w:val="003D5438"/>
    <w:rsid w:val="003E277F"/>
    <w:rsid w:val="003E34EB"/>
    <w:rsid w:val="003E3DBC"/>
    <w:rsid w:val="003E590C"/>
    <w:rsid w:val="003E76AD"/>
    <w:rsid w:val="003E7ACC"/>
    <w:rsid w:val="003E7E02"/>
    <w:rsid w:val="003F0507"/>
    <w:rsid w:val="003F0658"/>
    <w:rsid w:val="003F0713"/>
    <w:rsid w:val="003F0B12"/>
    <w:rsid w:val="003F0BF4"/>
    <w:rsid w:val="003F111D"/>
    <w:rsid w:val="003F3224"/>
    <w:rsid w:val="003F374E"/>
    <w:rsid w:val="003F6EA9"/>
    <w:rsid w:val="003F709A"/>
    <w:rsid w:val="003F7765"/>
    <w:rsid w:val="003F776F"/>
    <w:rsid w:val="003F7EEB"/>
    <w:rsid w:val="00401B67"/>
    <w:rsid w:val="00405747"/>
    <w:rsid w:val="00405992"/>
    <w:rsid w:val="00410768"/>
    <w:rsid w:val="00413A18"/>
    <w:rsid w:val="00415CBC"/>
    <w:rsid w:val="00416688"/>
    <w:rsid w:val="004176EA"/>
    <w:rsid w:val="00420231"/>
    <w:rsid w:val="0042033F"/>
    <w:rsid w:val="00423A40"/>
    <w:rsid w:val="00426573"/>
    <w:rsid w:val="004303AA"/>
    <w:rsid w:val="004304ED"/>
    <w:rsid w:val="00430626"/>
    <w:rsid w:val="0043268D"/>
    <w:rsid w:val="0043475F"/>
    <w:rsid w:val="00436364"/>
    <w:rsid w:val="004373E0"/>
    <w:rsid w:val="00437E6A"/>
    <w:rsid w:val="004432CD"/>
    <w:rsid w:val="004439FD"/>
    <w:rsid w:val="00444243"/>
    <w:rsid w:val="00445BFF"/>
    <w:rsid w:val="00447826"/>
    <w:rsid w:val="00447F42"/>
    <w:rsid w:val="00451DDB"/>
    <w:rsid w:val="004523F1"/>
    <w:rsid w:val="004530A8"/>
    <w:rsid w:val="00454EE2"/>
    <w:rsid w:val="00456295"/>
    <w:rsid w:val="004641D9"/>
    <w:rsid w:val="00464B99"/>
    <w:rsid w:val="00464D91"/>
    <w:rsid w:val="00466DF4"/>
    <w:rsid w:val="00470090"/>
    <w:rsid w:val="0047441F"/>
    <w:rsid w:val="00477246"/>
    <w:rsid w:val="00477F6E"/>
    <w:rsid w:val="004803D6"/>
    <w:rsid w:val="00482850"/>
    <w:rsid w:val="00483920"/>
    <w:rsid w:val="00492429"/>
    <w:rsid w:val="00492430"/>
    <w:rsid w:val="00492F83"/>
    <w:rsid w:val="0049484A"/>
    <w:rsid w:val="004952E0"/>
    <w:rsid w:val="00495DAB"/>
    <w:rsid w:val="00495E13"/>
    <w:rsid w:val="004A19F0"/>
    <w:rsid w:val="004A31F5"/>
    <w:rsid w:val="004A3541"/>
    <w:rsid w:val="004A5293"/>
    <w:rsid w:val="004A66F0"/>
    <w:rsid w:val="004A7591"/>
    <w:rsid w:val="004B06F1"/>
    <w:rsid w:val="004B0870"/>
    <w:rsid w:val="004B160A"/>
    <w:rsid w:val="004B2F53"/>
    <w:rsid w:val="004B6328"/>
    <w:rsid w:val="004B675E"/>
    <w:rsid w:val="004C08D4"/>
    <w:rsid w:val="004C0A71"/>
    <w:rsid w:val="004C1198"/>
    <w:rsid w:val="004C3D85"/>
    <w:rsid w:val="004C442B"/>
    <w:rsid w:val="004C6193"/>
    <w:rsid w:val="004D1FDF"/>
    <w:rsid w:val="004D356F"/>
    <w:rsid w:val="004D3B74"/>
    <w:rsid w:val="004D3C50"/>
    <w:rsid w:val="004E0A4B"/>
    <w:rsid w:val="004E232D"/>
    <w:rsid w:val="004E2F3B"/>
    <w:rsid w:val="004E3DF5"/>
    <w:rsid w:val="004E4D4B"/>
    <w:rsid w:val="004E58B4"/>
    <w:rsid w:val="004E5F08"/>
    <w:rsid w:val="004F0436"/>
    <w:rsid w:val="004F19F7"/>
    <w:rsid w:val="004F2F47"/>
    <w:rsid w:val="0050187B"/>
    <w:rsid w:val="0050329B"/>
    <w:rsid w:val="005038A3"/>
    <w:rsid w:val="00505BBD"/>
    <w:rsid w:val="00505FAB"/>
    <w:rsid w:val="005068BE"/>
    <w:rsid w:val="00506C3F"/>
    <w:rsid w:val="005074C3"/>
    <w:rsid w:val="00510161"/>
    <w:rsid w:val="0051037E"/>
    <w:rsid w:val="00510E58"/>
    <w:rsid w:val="00514401"/>
    <w:rsid w:val="005149E8"/>
    <w:rsid w:val="00515BBC"/>
    <w:rsid w:val="005168D0"/>
    <w:rsid w:val="00516E37"/>
    <w:rsid w:val="00522382"/>
    <w:rsid w:val="005228D1"/>
    <w:rsid w:val="00524398"/>
    <w:rsid w:val="00525B9A"/>
    <w:rsid w:val="00526DD2"/>
    <w:rsid w:val="005275A8"/>
    <w:rsid w:val="00530278"/>
    <w:rsid w:val="00531F57"/>
    <w:rsid w:val="005336D2"/>
    <w:rsid w:val="005363DC"/>
    <w:rsid w:val="00537CD0"/>
    <w:rsid w:val="00540830"/>
    <w:rsid w:val="00540BB7"/>
    <w:rsid w:val="0054158C"/>
    <w:rsid w:val="00542629"/>
    <w:rsid w:val="00542973"/>
    <w:rsid w:val="0054298A"/>
    <w:rsid w:val="00542B3B"/>
    <w:rsid w:val="005445CF"/>
    <w:rsid w:val="005467C1"/>
    <w:rsid w:val="0055150A"/>
    <w:rsid w:val="0055153C"/>
    <w:rsid w:val="00552045"/>
    <w:rsid w:val="00552192"/>
    <w:rsid w:val="00553500"/>
    <w:rsid w:val="0055484A"/>
    <w:rsid w:val="00554A97"/>
    <w:rsid w:val="00557FCD"/>
    <w:rsid w:val="00563951"/>
    <w:rsid w:val="00564DE3"/>
    <w:rsid w:val="00567995"/>
    <w:rsid w:val="005710A2"/>
    <w:rsid w:val="005724E0"/>
    <w:rsid w:val="00572CBC"/>
    <w:rsid w:val="005742C0"/>
    <w:rsid w:val="00574F58"/>
    <w:rsid w:val="00575F8F"/>
    <w:rsid w:val="00576521"/>
    <w:rsid w:val="005769AE"/>
    <w:rsid w:val="00576B8D"/>
    <w:rsid w:val="00577E87"/>
    <w:rsid w:val="00583148"/>
    <w:rsid w:val="005837A6"/>
    <w:rsid w:val="005837DA"/>
    <w:rsid w:val="005864F1"/>
    <w:rsid w:val="005912AC"/>
    <w:rsid w:val="005913ED"/>
    <w:rsid w:val="00591EFB"/>
    <w:rsid w:val="00593A46"/>
    <w:rsid w:val="0059451B"/>
    <w:rsid w:val="00594667"/>
    <w:rsid w:val="00594CC7"/>
    <w:rsid w:val="005A0D98"/>
    <w:rsid w:val="005A1DFD"/>
    <w:rsid w:val="005A4B0D"/>
    <w:rsid w:val="005A4F50"/>
    <w:rsid w:val="005A55BD"/>
    <w:rsid w:val="005A6404"/>
    <w:rsid w:val="005A79DC"/>
    <w:rsid w:val="005B06A6"/>
    <w:rsid w:val="005B09BA"/>
    <w:rsid w:val="005B1508"/>
    <w:rsid w:val="005B33BF"/>
    <w:rsid w:val="005B76EC"/>
    <w:rsid w:val="005C1242"/>
    <w:rsid w:val="005C2A4A"/>
    <w:rsid w:val="005C673A"/>
    <w:rsid w:val="005C7479"/>
    <w:rsid w:val="005C7BC4"/>
    <w:rsid w:val="005D24FC"/>
    <w:rsid w:val="005D2AED"/>
    <w:rsid w:val="005D2E93"/>
    <w:rsid w:val="005D3DF3"/>
    <w:rsid w:val="005D673A"/>
    <w:rsid w:val="005D7FB7"/>
    <w:rsid w:val="005E0732"/>
    <w:rsid w:val="005E08A3"/>
    <w:rsid w:val="005E11C9"/>
    <w:rsid w:val="005E2F6F"/>
    <w:rsid w:val="005E31B5"/>
    <w:rsid w:val="005E3F13"/>
    <w:rsid w:val="005E49E7"/>
    <w:rsid w:val="005E4D96"/>
    <w:rsid w:val="005F22D5"/>
    <w:rsid w:val="005F2F8B"/>
    <w:rsid w:val="005F3704"/>
    <w:rsid w:val="005F49CE"/>
    <w:rsid w:val="005F5018"/>
    <w:rsid w:val="005F684D"/>
    <w:rsid w:val="006002A2"/>
    <w:rsid w:val="006002B8"/>
    <w:rsid w:val="006004F2"/>
    <w:rsid w:val="006012B3"/>
    <w:rsid w:val="006022EE"/>
    <w:rsid w:val="0060377F"/>
    <w:rsid w:val="00604E7C"/>
    <w:rsid w:val="006057FF"/>
    <w:rsid w:val="00605A87"/>
    <w:rsid w:val="006079D0"/>
    <w:rsid w:val="00610270"/>
    <w:rsid w:val="00614513"/>
    <w:rsid w:val="006150C0"/>
    <w:rsid w:val="00615A96"/>
    <w:rsid w:val="00616182"/>
    <w:rsid w:val="00616A90"/>
    <w:rsid w:val="006172C7"/>
    <w:rsid w:val="006217F3"/>
    <w:rsid w:val="00622D75"/>
    <w:rsid w:val="0062453B"/>
    <w:rsid w:val="006264BE"/>
    <w:rsid w:val="00630941"/>
    <w:rsid w:val="006320E2"/>
    <w:rsid w:val="006427D1"/>
    <w:rsid w:val="006428BF"/>
    <w:rsid w:val="00644E43"/>
    <w:rsid w:val="00646512"/>
    <w:rsid w:val="00647021"/>
    <w:rsid w:val="0064707F"/>
    <w:rsid w:val="00650557"/>
    <w:rsid w:val="006536FA"/>
    <w:rsid w:val="006548EC"/>
    <w:rsid w:val="0065667B"/>
    <w:rsid w:val="006569E4"/>
    <w:rsid w:val="00657E08"/>
    <w:rsid w:val="00661036"/>
    <w:rsid w:val="00661113"/>
    <w:rsid w:val="00661F83"/>
    <w:rsid w:val="00661FD9"/>
    <w:rsid w:val="00662477"/>
    <w:rsid w:val="00663378"/>
    <w:rsid w:val="006654D5"/>
    <w:rsid w:val="006658DE"/>
    <w:rsid w:val="006708BB"/>
    <w:rsid w:val="006711B8"/>
    <w:rsid w:val="006724A7"/>
    <w:rsid w:val="00672E03"/>
    <w:rsid w:val="00675F9F"/>
    <w:rsid w:val="00676DFB"/>
    <w:rsid w:val="00680650"/>
    <w:rsid w:val="006832E3"/>
    <w:rsid w:val="00686EC6"/>
    <w:rsid w:val="00687A5A"/>
    <w:rsid w:val="006903DC"/>
    <w:rsid w:val="006906E8"/>
    <w:rsid w:val="00693FDC"/>
    <w:rsid w:val="00694E59"/>
    <w:rsid w:val="0069521F"/>
    <w:rsid w:val="0069580E"/>
    <w:rsid w:val="00697DD3"/>
    <w:rsid w:val="00697F35"/>
    <w:rsid w:val="006A457B"/>
    <w:rsid w:val="006A470D"/>
    <w:rsid w:val="006A6500"/>
    <w:rsid w:val="006B01B0"/>
    <w:rsid w:val="006B0D2E"/>
    <w:rsid w:val="006B3186"/>
    <w:rsid w:val="006C3900"/>
    <w:rsid w:val="006C3EEA"/>
    <w:rsid w:val="006C5821"/>
    <w:rsid w:val="006C7301"/>
    <w:rsid w:val="006D079B"/>
    <w:rsid w:val="006D3CC1"/>
    <w:rsid w:val="006D552C"/>
    <w:rsid w:val="006D57AD"/>
    <w:rsid w:val="006E03A7"/>
    <w:rsid w:val="006E19A0"/>
    <w:rsid w:val="006E4050"/>
    <w:rsid w:val="006E7EAE"/>
    <w:rsid w:val="006F0C0C"/>
    <w:rsid w:val="006F0CFC"/>
    <w:rsid w:val="006F210F"/>
    <w:rsid w:val="006F6274"/>
    <w:rsid w:val="00702B43"/>
    <w:rsid w:val="007031C2"/>
    <w:rsid w:val="00705CA0"/>
    <w:rsid w:val="00705D36"/>
    <w:rsid w:val="007077D4"/>
    <w:rsid w:val="00710797"/>
    <w:rsid w:val="00711A21"/>
    <w:rsid w:val="00712890"/>
    <w:rsid w:val="00715503"/>
    <w:rsid w:val="00717F50"/>
    <w:rsid w:val="00721435"/>
    <w:rsid w:val="00722721"/>
    <w:rsid w:val="00725509"/>
    <w:rsid w:val="0072550F"/>
    <w:rsid w:val="0072712D"/>
    <w:rsid w:val="00731BCE"/>
    <w:rsid w:val="00732360"/>
    <w:rsid w:val="0073267E"/>
    <w:rsid w:val="0073490D"/>
    <w:rsid w:val="007351D5"/>
    <w:rsid w:val="00735B24"/>
    <w:rsid w:val="00735F1D"/>
    <w:rsid w:val="0073678D"/>
    <w:rsid w:val="007370C0"/>
    <w:rsid w:val="00737139"/>
    <w:rsid w:val="00737173"/>
    <w:rsid w:val="00740E0F"/>
    <w:rsid w:val="0074360F"/>
    <w:rsid w:val="007451E9"/>
    <w:rsid w:val="00747C1A"/>
    <w:rsid w:val="00750475"/>
    <w:rsid w:val="00750F5F"/>
    <w:rsid w:val="00751FE7"/>
    <w:rsid w:val="00752029"/>
    <w:rsid w:val="007572A8"/>
    <w:rsid w:val="007576CD"/>
    <w:rsid w:val="0076103F"/>
    <w:rsid w:val="00763304"/>
    <w:rsid w:val="00764857"/>
    <w:rsid w:val="00764F61"/>
    <w:rsid w:val="0076724E"/>
    <w:rsid w:val="00767A84"/>
    <w:rsid w:val="007757C4"/>
    <w:rsid w:val="00781B81"/>
    <w:rsid w:val="00784F17"/>
    <w:rsid w:val="00786E06"/>
    <w:rsid w:val="007873E1"/>
    <w:rsid w:val="00787E54"/>
    <w:rsid w:val="00790CA7"/>
    <w:rsid w:val="007968C8"/>
    <w:rsid w:val="007976AB"/>
    <w:rsid w:val="007A1054"/>
    <w:rsid w:val="007A110A"/>
    <w:rsid w:val="007A209F"/>
    <w:rsid w:val="007A2F48"/>
    <w:rsid w:val="007A4ECD"/>
    <w:rsid w:val="007A5EC8"/>
    <w:rsid w:val="007A789B"/>
    <w:rsid w:val="007B38A1"/>
    <w:rsid w:val="007B44D5"/>
    <w:rsid w:val="007B48EF"/>
    <w:rsid w:val="007B5945"/>
    <w:rsid w:val="007B7956"/>
    <w:rsid w:val="007B7EA4"/>
    <w:rsid w:val="007C2C69"/>
    <w:rsid w:val="007C4597"/>
    <w:rsid w:val="007C4DCB"/>
    <w:rsid w:val="007C6E26"/>
    <w:rsid w:val="007C7E88"/>
    <w:rsid w:val="007D2A1A"/>
    <w:rsid w:val="007D309D"/>
    <w:rsid w:val="007D3186"/>
    <w:rsid w:val="007D3941"/>
    <w:rsid w:val="007D3A38"/>
    <w:rsid w:val="007E0A49"/>
    <w:rsid w:val="007E0DEA"/>
    <w:rsid w:val="007E2E8D"/>
    <w:rsid w:val="007F6F2F"/>
    <w:rsid w:val="008014E0"/>
    <w:rsid w:val="008031AE"/>
    <w:rsid w:val="008035B9"/>
    <w:rsid w:val="00803928"/>
    <w:rsid w:val="00803EDB"/>
    <w:rsid w:val="00804845"/>
    <w:rsid w:val="0080682C"/>
    <w:rsid w:val="00807D1A"/>
    <w:rsid w:val="00810F19"/>
    <w:rsid w:val="0081132A"/>
    <w:rsid w:val="00816AF0"/>
    <w:rsid w:val="008170DA"/>
    <w:rsid w:val="008171C5"/>
    <w:rsid w:val="0082064B"/>
    <w:rsid w:val="0082371E"/>
    <w:rsid w:val="00823B0E"/>
    <w:rsid w:val="008263BA"/>
    <w:rsid w:val="008322D8"/>
    <w:rsid w:val="00835C4A"/>
    <w:rsid w:val="00836977"/>
    <w:rsid w:val="00836F76"/>
    <w:rsid w:val="00840399"/>
    <w:rsid w:val="0084189A"/>
    <w:rsid w:val="00841EBB"/>
    <w:rsid w:val="00843AD6"/>
    <w:rsid w:val="008456B5"/>
    <w:rsid w:val="00846A11"/>
    <w:rsid w:val="008525DA"/>
    <w:rsid w:val="00853B7E"/>
    <w:rsid w:val="008545D9"/>
    <w:rsid w:val="008553C3"/>
    <w:rsid w:val="00855CB0"/>
    <w:rsid w:val="00862860"/>
    <w:rsid w:val="00862C0D"/>
    <w:rsid w:val="00862F63"/>
    <w:rsid w:val="00864506"/>
    <w:rsid w:val="00866581"/>
    <w:rsid w:val="00867035"/>
    <w:rsid w:val="00870978"/>
    <w:rsid w:val="008721A4"/>
    <w:rsid w:val="00872400"/>
    <w:rsid w:val="00872E1F"/>
    <w:rsid w:val="008748AA"/>
    <w:rsid w:val="00875AA4"/>
    <w:rsid w:val="0087740B"/>
    <w:rsid w:val="008827FB"/>
    <w:rsid w:val="008835D8"/>
    <w:rsid w:val="00884EDA"/>
    <w:rsid w:val="008852E2"/>
    <w:rsid w:val="00887E19"/>
    <w:rsid w:val="00891F9E"/>
    <w:rsid w:val="0089289E"/>
    <w:rsid w:val="00893703"/>
    <w:rsid w:val="008942B7"/>
    <w:rsid w:val="0089435A"/>
    <w:rsid w:val="00895125"/>
    <w:rsid w:val="00895C18"/>
    <w:rsid w:val="0089676F"/>
    <w:rsid w:val="00897EAC"/>
    <w:rsid w:val="008A1880"/>
    <w:rsid w:val="008A2E3B"/>
    <w:rsid w:val="008A2E68"/>
    <w:rsid w:val="008A7EB1"/>
    <w:rsid w:val="008B1A85"/>
    <w:rsid w:val="008B3298"/>
    <w:rsid w:val="008B4944"/>
    <w:rsid w:val="008B52BD"/>
    <w:rsid w:val="008B6FB9"/>
    <w:rsid w:val="008C0364"/>
    <w:rsid w:val="008C11D9"/>
    <w:rsid w:val="008C3BE8"/>
    <w:rsid w:val="008C68FA"/>
    <w:rsid w:val="008C73CF"/>
    <w:rsid w:val="008C7C5D"/>
    <w:rsid w:val="008C7D7C"/>
    <w:rsid w:val="008D2C53"/>
    <w:rsid w:val="008D6B79"/>
    <w:rsid w:val="008D7BD6"/>
    <w:rsid w:val="008E1FB6"/>
    <w:rsid w:val="008E2D1C"/>
    <w:rsid w:val="008E7810"/>
    <w:rsid w:val="008E7A64"/>
    <w:rsid w:val="008F018D"/>
    <w:rsid w:val="008F0897"/>
    <w:rsid w:val="008F161F"/>
    <w:rsid w:val="008F2200"/>
    <w:rsid w:val="008F258B"/>
    <w:rsid w:val="008F4550"/>
    <w:rsid w:val="00905A65"/>
    <w:rsid w:val="0091094B"/>
    <w:rsid w:val="00912A43"/>
    <w:rsid w:val="00912EE1"/>
    <w:rsid w:val="00912F95"/>
    <w:rsid w:val="009131A0"/>
    <w:rsid w:val="009215C5"/>
    <w:rsid w:val="00921761"/>
    <w:rsid w:val="009236C5"/>
    <w:rsid w:val="009239F2"/>
    <w:rsid w:val="00924258"/>
    <w:rsid w:val="00924DDF"/>
    <w:rsid w:val="00925959"/>
    <w:rsid w:val="00926843"/>
    <w:rsid w:val="00926A48"/>
    <w:rsid w:val="009279E4"/>
    <w:rsid w:val="00930080"/>
    <w:rsid w:val="009312D3"/>
    <w:rsid w:val="00933097"/>
    <w:rsid w:val="00934D62"/>
    <w:rsid w:val="009353FD"/>
    <w:rsid w:val="00935F05"/>
    <w:rsid w:val="00937310"/>
    <w:rsid w:val="00942A73"/>
    <w:rsid w:val="00943376"/>
    <w:rsid w:val="00943829"/>
    <w:rsid w:val="00943A0C"/>
    <w:rsid w:val="0095090E"/>
    <w:rsid w:val="00954FC1"/>
    <w:rsid w:val="0095589A"/>
    <w:rsid w:val="00961D36"/>
    <w:rsid w:val="00961F12"/>
    <w:rsid w:val="0096528E"/>
    <w:rsid w:val="0096701A"/>
    <w:rsid w:val="00971703"/>
    <w:rsid w:val="00973653"/>
    <w:rsid w:val="009814B3"/>
    <w:rsid w:val="00982F28"/>
    <w:rsid w:val="00983598"/>
    <w:rsid w:val="0098413C"/>
    <w:rsid w:val="009841AD"/>
    <w:rsid w:val="0098464D"/>
    <w:rsid w:val="00993DD0"/>
    <w:rsid w:val="00994149"/>
    <w:rsid w:val="00994458"/>
    <w:rsid w:val="009945BD"/>
    <w:rsid w:val="009A55D2"/>
    <w:rsid w:val="009B201F"/>
    <w:rsid w:val="009B2A41"/>
    <w:rsid w:val="009B358F"/>
    <w:rsid w:val="009B4000"/>
    <w:rsid w:val="009B4371"/>
    <w:rsid w:val="009B4924"/>
    <w:rsid w:val="009B6E37"/>
    <w:rsid w:val="009C1120"/>
    <w:rsid w:val="009C1C6F"/>
    <w:rsid w:val="009C1E7E"/>
    <w:rsid w:val="009C363E"/>
    <w:rsid w:val="009C5511"/>
    <w:rsid w:val="009C657B"/>
    <w:rsid w:val="009C6D01"/>
    <w:rsid w:val="009D0518"/>
    <w:rsid w:val="009D14A6"/>
    <w:rsid w:val="009D158A"/>
    <w:rsid w:val="009D2200"/>
    <w:rsid w:val="009D3BE5"/>
    <w:rsid w:val="009D3CE9"/>
    <w:rsid w:val="009D5C3A"/>
    <w:rsid w:val="009D7999"/>
    <w:rsid w:val="009E0FC5"/>
    <w:rsid w:val="009E2D9D"/>
    <w:rsid w:val="009E463B"/>
    <w:rsid w:val="009E4A41"/>
    <w:rsid w:val="009F3A05"/>
    <w:rsid w:val="009F50AA"/>
    <w:rsid w:val="009F543E"/>
    <w:rsid w:val="009F751B"/>
    <w:rsid w:val="00A006AD"/>
    <w:rsid w:val="00A01351"/>
    <w:rsid w:val="00A03A5F"/>
    <w:rsid w:val="00A03B6D"/>
    <w:rsid w:val="00A0693A"/>
    <w:rsid w:val="00A06F9F"/>
    <w:rsid w:val="00A072FC"/>
    <w:rsid w:val="00A10144"/>
    <w:rsid w:val="00A13E20"/>
    <w:rsid w:val="00A144BC"/>
    <w:rsid w:val="00A15119"/>
    <w:rsid w:val="00A15C17"/>
    <w:rsid w:val="00A17FF4"/>
    <w:rsid w:val="00A21C4B"/>
    <w:rsid w:val="00A22903"/>
    <w:rsid w:val="00A22F81"/>
    <w:rsid w:val="00A23808"/>
    <w:rsid w:val="00A25C1A"/>
    <w:rsid w:val="00A269A6"/>
    <w:rsid w:val="00A27580"/>
    <w:rsid w:val="00A327BF"/>
    <w:rsid w:val="00A335A9"/>
    <w:rsid w:val="00A3368C"/>
    <w:rsid w:val="00A3406D"/>
    <w:rsid w:val="00A35A8A"/>
    <w:rsid w:val="00A3630D"/>
    <w:rsid w:val="00A36E1B"/>
    <w:rsid w:val="00A40C8B"/>
    <w:rsid w:val="00A417C8"/>
    <w:rsid w:val="00A4183D"/>
    <w:rsid w:val="00A42CD7"/>
    <w:rsid w:val="00A4377E"/>
    <w:rsid w:val="00A46263"/>
    <w:rsid w:val="00A50BD8"/>
    <w:rsid w:val="00A510D9"/>
    <w:rsid w:val="00A55045"/>
    <w:rsid w:val="00A564F2"/>
    <w:rsid w:val="00A576D3"/>
    <w:rsid w:val="00A67052"/>
    <w:rsid w:val="00A72EF8"/>
    <w:rsid w:val="00A73453"/>
    <w:rsid w:val="00A7483C"/>
    <w:rsid w:val="00A756BD"/>
    <w:rsid w:val="00A77971"/>
    <w:rsid w:val="00A824B6"/>
    <w:rsid w:val="00A83688"/>
    <w:rsid w:val="00A87217"/>
    <w:rsid w:val="00A8752F"/>
    <w:rsid w:val="00A87E72"/>
    <w:rsid w:val="00A90873"/>
    <w:rsid w:val="00A925C6"/>
    <w:rsid w:val="00A92E5F"/>
    <w:rsid w:val="00A93EEF"/>
    <w:rsid w:val="00A94D81"/>
    <w:rsid w:val="00A96B79"/>
    <w:rsid w:val="00AA00FB"/>
    <w:rsid w:val="00AA0298"/>
    <w:rsid w:val="00AA0C40"/>
    <w:rsid w:val="00AA20E3"/>
    <w:rsid w:val="00AA2405"/>
    <w:rsid w:val="00AA4299"/>
    <w:rsid w:val="00AA4D9D"/>
    <w:rsid w:val="00AA56A9"/>
    <w:rsid w:val="00AB1BEC"/>
    <w:rsid w:val="00AB25D3"/>
    <w:rsid w:val="00AB2D5C"/>
    <w:rsid w:val="00AB3594"/>
    <w:rsid w:val="00AB49D0"/>
    <w:rsid w:val="00AB57BF"/>
    <w:rsid w:val="00AB5B8A"/>
    <w:rsid w:val="00AB6F96"/>
    <w:rsid w:val="00AB7CAD"/>
    <w:rsid w:val="00AC184F"/>
    <w:rsid w:val="00AC1C5E"/>
    <w:rsid w:val="00AC2267"/>
    <w:rsid w:val="00AC3802"/>
    <w:rsid w:val="00AC4936"/>
    <w:rsid w:val="00AC7699"/>
    <w:rsid w:val="00AC7985"/>
    <w:rsid w:val="00AD1A3B"/>
    <w:rsid w:val="00AD21BE"/>
    <w:rsid w:val="00AD2A8B"/>
    <w:rsid w:val="00AD3145"/>
    <w:rsid w:val="00AD4A06"/>
    <w:rsid w:val="00AD674D"/>
    <w:rsid w:val="00AD68EF"/>
    <w:rsid w:val="00AE05A5"/>
    <w:rsid w:val="00AE0C89"/>
    <w:rsid w:val="00AE2124"/>
    <w:rsid w:val="00AE4DCF"/>
    <w:rsid w:val="00AE5D33"/>
    <w:rsid w:val="00AF1038"/>
    <w:rsid w:val="00B0416A"/>
    <w:rsid w:val="00B062A2"/>
    <w:rsid w:val="00B104A7"/>
    <w:rsid w:val="00B11ECB"/>
    <w:rsid w:val="00B12C9C"/>
    <w:rsid w:val="00B13DC3"/>
    <w:rsid w:val="00B14902"/>
    <w:rsid w:val="00B15350"/>
    <w:rsid w:val="00B173CF"/>
    <w:rsid w:val="00B1792B"/>
    <w:rsid w:val="00B26FC6"/>
    <w:rsid w:val="00B3159B"/>
    <w:rsid w:val="00B33686"/>
    <w:rsid w:val="00B3529C"/>
    <w:rsid w:val="00B36E1F"/>
    <w:rsid w:val="00B36FDA"/>
    <w:rsid w:val="00B37D38"/>
    <w:rsid w:val="00B403B2"/>
    <w:rsid w:val="00B40934"/>
    <w:rsid w:val="00B43F73"/>
    <w:rsid w:val="00B46177"/>
    <w:rsid w:val="00B46DDC"/>
    <w:rsid w:val="00B47671"/>
    <w:rsid w:val="00B53740"/>
    <w:rsid w:val="00B54CC9"/>
    <w:rsid w:val="00B5571D"/>
    <w:rsid w:val="00B560D8"/>
    <w:rsid w:val="00B56956"/>
    <w:rsid w:val="00B5703B"/>
    <w:rsid w:val="00B6086C"/>
    <w:rsid w:val="00B63119"/>
    <w:rsid w:val="00B71E91"/>
    <w:rsid w:val="00B722F4"/>
    <w:rsid w:val="00B77C43"/>
    <w:rsid w:val="00B80098"/>
    <w:rsid w:val="00B80964"/>
    <w:rsid w:val="00B8195C"/>
    <w:rsid w:val="00B819BF"/>
    <w:rsid w:val="00B830E8"/>
    <w:rsid w:val="00B84621"/>
    <w:rsid w:val="00B87218"/>
    <w:rsid w:val="00B878C3"/>
    <w:rsid w:val="00B93EA7"/>
    <w:rsid w:val="00B94864"/>
    <w:rsid w:val="00B958C3"/>
    <w:rsid w:val="00B976DE"/>
    <w:rsid w:val="00BA4D86"/>
    <w:rsid w:val="00BA4D87"/>
    <w:rsid w:val="00BB1B7F"/>
    <w:rsid w:val="00BB7AB5"/>
    <w:rsid w:val="00BC2D75"/>
    <w:rsid w:val="00BC43F8"/>
    <w:rsid w:val="00BC5B3C"/>
    <w:rsid w:val="00BC7B7B"/>
    <w:rsid w:val="00BD34B9"/>
    <w:rsid w:val="00BD4D19"/>
    <w:rsid w:val="00BD68DA"/>
    <w:rsid w:val="00BE00C2"/>
    <w:rsid w:val="00BE0A0A"/>
    <w:rsid w:val="00BE24EC"/>
    <w:rsid w:val="00BE367D"/>
    <w:rsid w:val="00BE7C7C"/>
    <w:rsid w:val="00BF1A05"/>
    <w:rsid w:val="00BF331E"/>
    <w:rsid w:val="00BF41D4"/>
    <w:rsid w:val="00BF5289"/>
    <w:rsid w:val="00BF5DB9"/>
    <w:rsid w:val="00BF7922"/>
    <w:rsid w:val="00C041F1"/>
    <w:rsid w:val="00C04B97"/>
    <w:rsid w:val="00C052B2"/>
    <w:rsid w:val="00C10A61"/>
    <w:rsid w:val="00C12999"/>
    <w:rsid w:val="00C14300"/>
    <w:rsid w:val="00C15AEC"/>
    <w:rsid w:val="00C219D4"/>
    <w:rsid w:val="00C2682D"/>
    <w:rsid w:val="00C27FF2"/>
    <w:rsid w:val="00C3045F"/>
    <w:rsid w:val="00C353F7"/>
    <w:rsid w:val="00C36AFD"/>
    <w:rsid w:val="00C37505"/>
    <w:rsid w:val="00C4185F"/>
    <w:rsid w:val="00C42A0F"/>
    <w:rsid w:val="00C4392A"/>
    <w:rsid w:val="00C44DCB"/>
    <w:rsid w:val="00C46C88"/>
    <w:rsid w:val="00C5343A"/>
    <w:rsid w:val="00C544A7"/>
    <w:rsid w:val="00C54DE5"/>
    <w:rsid w:val="00C55E74"/>
    <w:rsid w:val="00C5609E"/>
    <w:rsid w:val="00C563B1"/>
    <w:rsid w:val="00C637DD"/>
    <w:rsid w:val="00C657BA"/>
    <w:rsid w:val="00C66513"/>
    <w:rsid w:val="00C67FA1"/>
    <w:rsid w:val="00C72235"/>
    <w:rsid w:val="00C74961"/>
    <w:rsid w:val="00C7710D"/>
    <w:rsid w:val="00C8117C"/>
    <w:rsid w:val="00C81E28"/>
    <w:rsid w:val="00C8286C"/>
    <w:rsid w:val="00C8470D"/>
    <w:rsid w:val="00C8644F"/>
    <w:rsid w:val="00C9094C"/>
    <w:rsid w:val="00C91E02"/>
    <w:rsid w:val="00C92157"/>
    <w:rsid w:val="00C925C2"/>
    <w:rsid w:val="00C9378C"/>
    <w:rsid w:val="00C93D0A"/>
    <w:rsid w:val="00C96899"/>
    <w:rsid w:val="00CA06D4"/>
    <w:rsid w:val="00CA13CF"/>
    <w:rsid w:val="00CA2140"/>
    <w:rsid w:val="00CA4905"/>
    <w:rsid w:val="00CA5262"/>
    <w:rsid w:val="00CA5577"/>
    <w:rsid w:val="00CA5DD6"/>
    <w:rsid w:val="00CB08B7"/>
    <w:rsid w:val="00CB09C7"/>
    <w:rsid w:val="00CB1134"/>
    <w:rsid w:val="00CB1D4B"/>
    <w:rsid w:val="00CB5AAC"/>
    <w:rsid w:val="00CB63B7"/>
    <w:rsid w:val="00CB6EDE"/>
    <w:rsid w:val="00CB7C4B"/>
    <w:rsid w:val="00CC0D0C"/>
    <w:rsid w:val="00CC2D7B"/>
    <w:rsid w:val="00CC44CF"/>
    <w:rsid w:val="00CC7CDC"/>
    <w:rsid w:val="00CD0237"/>
    <w:rsid w:val="00CD1022"/>
    <w:rsid w:val="00CD1204"/>
    <w:rsid w:val="00CD167F"/>
    <w:rsid w:val="00CD4CD6"/>
    <w:rsid w:val="00CD60DD"/>
    <w:rsid w:val="00CD61F2"/>
    <w:rsid w:val="00CD654A"/>
    <w:rsid w:val="00CE33FB"/>
    <w:rsid w:val="00CE378B"/>
    <w:rsid w:val="00CE3D8B"/>
    <w:rsid w:val="00CF075A"/>
    <w:rsid w:val="00CF0C62"/>
    <w:rsid w:val="00CF15C4"/>
    <w:rsid w:val="00CF5F97"/>
    <w:rsid w:val="00CF6890"/>
    <w:rsid w:val="00CF7EFC"/>
    <w:rsid w:val="00D028F8"/>
    <w:rsid w:val="00D03139"/>
    <w:rsid w:val="00D05599"/>
    <w:rsid w:val="00D0617C"/>
    <w:rsid w:val="00D100D7"/>
    <w:rsid w:val="00D11495"/>
    <w:rsid w:val="00D1616E"/>
    <w:rsid w:val="00D16D75"/>
    <w:rsid w:val="00D17774"/>
    <w:rsid w:val="00D213D3"/>
    <w:rsid w:val="00D23DF5"/>
    <w:rsid w:val="00D254FF"/>
    <w:rsid w:val="00D27D6D"/>
    <w:rsid w:val="00D407A8"/>
    <w:rsid w:val="00D41313"/>
    <w:rsid w:val="00D42877"/>
    <w:rsid w:val="00D4411F"/>
    <w:rsid w:val="00D4438F"/>
    <w:rsid w:val="00D451BA"/>
    <w:rsid w:val="00D4558E"/>
    <w:rsid w:val="00D45C58"/>
    <w:rsid w:val="00D4737E"/>
    <w:rsid w:val="00D473E9"/>
    <w:rsid w:val="00D47FD3"/>
    <w:rsid w:val="00D54B0B"/>
    <w:rsid w:val="00D5782C"/>
    <w:rsid w:val="00D57B62"/>
    <w:rsid w:val="00D61BC3"/>
    <w:rsid w:val="00D6229A"/>
    <w:rsid w:val="00D6379D"/>
    <w:rsid w:val="00D65C8B"/>
    <w:rsid w:val="00D65CC2"/>
    <w:rsid w:val="00D65CFB"/>
    <w:rsid w:val="00D66702"/>
    <w:rsid w:val="00D67057"/>
    <w:rsid w:val="00D67346"/>
    <w:rsid w:val="00D676B5"/>
    <w:rsid w:val="00D67C17"/>
    <w:rsid w:val="00D70C43"/>
    <w:rsid w:val="00D72358"/>
    <w:rsid w:val="00D72973"/>
    <w:rsid w:val="00D747FC"/>
    <w:rsid w:val="00D7666B"/>
    <w:rsid w:val="00D76DCE"/>
    <w:rsid w:val="00D82E67"/>
    <w:rsid w:val="00D85CA9"/>
    <w:rsid w:val="00D905DD"/>
    <w:rsid w:val="00D91BFD"/>
    <w:rsid w:val="00D93C0F"/>
    <w:rsid w:val="00D961BA"/>
    <w:rsid w:val="00D96521"/>
    <w:rsid w:val="00D971A6"/>
    <w:rsid w:val="00DA2069"/>
    <w:rsid w:val="00DA3899"/>
    <w:rsid w:val="00DA5081"/>
    <w:rsid w:val="00DA5872"/>
    <w:rsid w:val="00DA6BE0"/>
    <w:rsid w:val="00DA7951"/>
    <w:rsid w:val="00DB069E"/>
    <w:rsid w:val="00DB2CB0"/>
    <w:rsid w:val="00DB3EAF"/>
    <w:rsid w:val="00DB5420"/>
    <w:rsid w:val="00DB5522"/>
    <w:rsid w:val="00DB762B"/>
    <w:rsid w:val="00DC09D0"/>
    <w:rsid w:val="00DC2E3D"/>
    <w:rsid w:val="00DC3419"/>
    <w:rsid w:val="00DC4988"/>
    <w:rsid w:val="00DC4A89"/>
    <w:rsid w:val="00DC5A6A"/>
    <w:rsid w:val="00DC5B70"/>
    <w:rsid w:val="00DC5CD6"/>
    <w:rsid w:val="00DC6818"/>
    <w:rsid w:val="00DD1DFF"/>
    <w:rsid w:val="00DD4A7E"/>
    <w:rsid w:val="00DD5C0D"/>
    <w:rsid w:val="00DD5EA8"/>
    <w:rsid w:val="00DE0185"/>
    <w:rsid w:val="00DE1CF3"/>
    <w:rsid w:val="00DE2182"/>
    <w:rsid w:val="00DE2EAE"/>
    <w:rsid w:val="00DE3E0D"/>
    <w:rsid w:val="00DE45A2"/>
    <w:rsid w:val="00DE5032"/>
    <w:rsid w:val="00DF0831"/>
    <w:rsid w:val="00DF1A34"/>
    <w:rsid w:val="00DF1AE5"/>
    <w:rsid w:val="00DF21A0"/>
    <w:rsid w:val="00DF4290"/>
    <w:rsid w:val="00DF4437"/>
    <w:rsid w:val="00DF5D8C"/>
    <w:rsid w:val="00DF61AD"/>
    <w:rsid w:val="00DF6EDC"/>
    <w:rsid w:val="00E015C0"/>
    <w:rsid w:val="00E02567"/>
    <w:rsid w:val="00E05CF1"/>
    <w:rsid w:val="00E114DB"/>
    <w:rsid w:val="00E13A93"/>
    <w:rsid w:val="00E1525B"/>
    <w:rsid w:val="00E15D11"/>
    <w:rsid w:val="00E16213"/>
    <w:rsid w:val="00E16A79"/>
    <w:rsid w:val="00E16D50"/>
    <w:rsid w:val="00E2254B"/>
    <w:rsid w:val="00E26D1D"/>
    <w:rsid w:val="00E32570"/>
    <w:rsid w:val="00E32EC5"/>
    <w:rsid w:val="00E36D5E"/>
    <w:rsid w:val="00E441BE"/>
    <w:rsid w:val="00E458FC"/>
    <w:rsid w:val="00E5043C"/>
    <w:rsid w:val="00E56D0F"/>
    <w:rsid w:val="00E577D4"/>
    <w:rsid w:val="00E61932"/>
    <w:rsid w:val="00E635FA"/>
    <w:rsid w:val="00E67FC2"/>
    <w:rsid w:val="00E71493"/>
    <w:rsid w:val="00E71D7E"/>
    <w:rsid w:val="00E71DD2"/>
    <w:rsid w:val="00E74E3F"/>
    <w:rsid w:val="00E81A98"/>
    <w:rsid w:val="00E82BA1"/>
    <w:rsid w:val="00E84648"/>
    <w:rsid w:val="00E86436"/>
    <w:rsid w:val="00E86E14"/>
    <w:rsid w:val="00E90CC0"/>
    <w:rsid w:val="00E913D7"/>
    <w:rsid w:val="00E91C36"/>
    <w:rsid w:val="00E9466F"/>
    <w:rsid w:val="00E95376"/>
    <w:rsid w:val="00E96467"/>
    <w:rsid w:val="00EA06DA"/>
    <w:rsid w:val="00EA08C2"/>
    <w:rsid w:val="00EA19AF"/>
    <w:rsid w:val="00EA2E48"/>
    <w:rsid w:val="00EA660F"/>
    <w:rsid w:val="00EB246D"/>
    <w:rsid w:val="00EB5A99"/>
    <w:rsid w:val="00EB627B"/>
    <w:rsid w:val="00EB7E9F"/>
    <w:rsid w:val="00EC1471"/>
    <w:rsid w:val="00EC37D3"/>
    <w:rsid w:val="00EC3A8E"/>
    <w:rsid w:val="00EC4B2B"/>
    <w:rsid w:val="00EC5878"/>
    <w:rsid w:val="00EC742A"/>
    <w:rsid w:val="00EC7470"/>
    <w:rsid w:val="00ED1CC8"/>
    <w:rsid w:val="00ED7A78"/>
    <w:rsid w:val="00EE0166"/>
    <w:rsid w:val="00EE1AC4"/>
    <w:rsid w:val="00EE25C0"/>
    <w:rsid w:val="00EE345C"/>
    <w:rsid w:val="00EE3644"/>
    <w:rsid w:val="00EE5932"/>
    <w:rsid w:val="00EE5E2D"/>
    <w:rsid w:val="00EF112A"/>
    <w:rsid w:val="00EF42D8"/>
    <w:rsid w:val="00EF46ED"/>
    <w:rsid w:val="00EF615D"/>
    <w:rsid w:val="00EF61C6"/>
    <w:rsid w:val="00EF6C79"/>
    <w:rsid w:val="00F000E6"/>
    <w:rsid w:val="00F0060B"/>
    <w:rsid w:val="00F0074F"/>
    <w:rsid w:val="00F00BD6"/>
    <w:rsid w:val="00F02082"/>
    <w:rsid w:val="00F0242D"/>
    <w:rsid w:val="00F04DAA"/>
    <w:rsid w:val="00F04EAF"/>
    <w:rsid w:val="00F0688C"/>
    <w:rsid w:val="00F06D43"/>
    <w:rsid w:val="00F116B7"/>
    <w:rsid w:val="00F141B1"/>
    <w:rsid w:val="00F17041"/>
    <w:rsid w:val="00F1773D"/>
    <w:rsid w:val="00F17C53"/>
    <w:rsid w:val="00F24AD9"/>
    <w:rsid w:val="00F24D6B"/>
    <w:rsid w:val="00F24ECC"/>
    <w:rsid w:val="00F24FB1"/>
    <w:rsid w:val="00F27884"/>
    <w:rsid w:val="00F303F8"/>
    <w:rsid w:val="00F32A8B"/>
    <w:rsid w:val="00F34D77"/>
    <w:rsid w:val="00F373DF"/>
    <w:rsid w:val="00F40D1E"/>
    <w:rsid w:val="00F40E9B"/>
    <w:rsid w:val="00F41DCF"/>
    <w:rsid w:val="00F42287"/>
    <w:rsid w:val="00F422B2"/>
    <w:rsid w:val="00F4268D"/>
    <w:rsid w:val="00F45A0E"/>
    <w:rsid w:val="00F46535"/>
    <w:rsid w:val="00F46E17"/>
    <w:rsid w:val="00F5005C"/>
    <w:rsid w:val="00F51704"/>
    <w:rsid w:val="00F569DC"/>
    <w:rsid w:val="00F57022"/>
    <w:rsid w:val="00F64A10"/>
    <w:rsid w:val="00F664BF"/>
    <w:rsid w:val="00F6704E"/>
    <w:rsid w:val="00F67BD9"/>
    <w:rsid w:val="00F71696"/>
    <w:rsid w:val="00F72970"/>
    <w:rsid w:val="00F747D2"/>
    <w:rsid w:val="00F767F4"/>
    <w:rsid w:val="00F84456"/>
    <w:rsid w:val="00F85FD4"/>
    <w:rsid w:val="00F86D7A"/>
    <w:rsid w:val="00F90976"/>
    <w:rsid w:val="00F91E4B"/>
    <w:rsid w:val="00F93752"/>
    <w:rsid w:val="00F97B67"/>
    <w:rsid w:val="00FA0C07"/>
    <w:rsid w:val="00FA1E21"/>
    <w:rsid w:val="00FA2565"/>
    <w:rsid w:val="00FA2B8C"/>
    <w:rsid w:val="00FA3A43"/>
    <w:rsid w:val="00FA49AB"/>
    <w:rsid w:val="00FA68EA"/>
    <w:rsid w:val="00FB43BB"/>
    <w:rsid w:val="00FB4C19"/>
    <w:rsid w:val="00FB6404"/>
    <w:rsid w:val="00FC135E"/>
    <w:rsid w:val="00FC26CA"/>
    <w:rsid w:val="00FC41F0"/>
    <w:rsid w:val="00FC4F38"/>
    <w:rsid w:val="00FC662E"/>
    <w:rsid w:val="00FD049F"/>
    <w:rsid w:val="00FD1C94"/>
    <w:rsid w:val="00FD5B34"/>
    <w:rsid w:val="00FD5C20"/>
    <w:rsid w:val="00FD60CB"/>
    <w:rsid w:val="00FD7A2B"/>
    <w:rsid w:val="00FE040B"/>
    <w:rsid w:val="00FE0C02"/>
    <w:rsid w:val="00FE1B9D"/>
    <w:rsid w:val="00FF0090"/>
    <w:rsid w:val="00FF031C"/>
    <w:rsid w:val="00FF0965"/>
    <w:rsid w:val="00FF68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CBF7AC"/>
  <w15:chartTrackingRefBased/>
  <w15:docId w15:val="{3C8D4707-3A5B-4F56-B153-580E302B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qFormat/>
    <w:rsid w:val="00420231"/>
    <w:pPr>
      <w:keepNext/>
      <w:widowControl w:val="0"/>
      <w:tabs>
        <w:tab w:val="left" w:pos="-720"/>
      </w:tabs>
      <w:suppressAutoHyphens/>
      <w:jc w:val="center"/>
      <w:outlineLvl w:val="0"/>
    </w:pPr>
    <w:rPr>
      <w:b/>
      <w:snapToGrid w:val="0"/>
      <w:spacing w:val="-2"/>
      <w:sz w:val="28"/>
      <w:lang w:val="en-GB" w:eastAsia="it-IT"/>
    </w:rPr>
  </w:style>
  <w:style w:type="paragraph" w:styleId="Heading2">
    <w:name w:val="heading 2"/>
    <w:basedOn w:val="Normal"/>
    <w:next w:val="Normal"/>
    <w:qFormat/>
    <w:rsid w:val="00190ACB"/>
    <w:pPr>
      <w:keepNext/>
      <w:jc w:val="center"/>
      <w:outlineLvl w:val="1"/>
    </w:pPr>
    <w:rPr>
      <w:b/>
      <w:bCs/>
      <w:sz w:val="14"/>
    </w:rPr>
  </w:style>
  <w:style w:type="paragraph" w:styleId="Heading3">
    <w:name w:val="heading 3"/>
    <w:basedOn w:val="Normal"/>
    <w:next w:val="Normal"/>
    <w:link w:val="Heading3Char"/>
    <w:uiPriority w:val="9"/>
    <w:semiHidden/>
    <w:unhideWhenUsed/>
    <w:qFormat/>
    <w:rsid w:val="00B6086C"/>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jc w:val="center"/>
    </w:pPr>
    <w:rPr>
      <w:sz w:val="14"/>
    </w:r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rPr>
      <w:rFonts w:ascii="Arial" w:hAnsi="Arial"/>
      <w:b/>
    </w:rPr>
  </w:style>
  <w:style w:type="character" w:styleId="PageNumber">
    <w:name w:val="page number"/>
    <w:basedOn w:val="DefaultParagraphFont"/>
  </w:style>
  <w:style w:type="paragraph" w:styleId="BalloonText">
    <w:name w:val="Balloon Text"/>
    <w:basedOn w:val="Normal"/>
    <w:semiHidden/>
    <w:rsid w:val="00EA19AF"/>
    <w:rPr>
      <w:rFonts w:ascii="Tahoma" w:hAnsi="Tahoma" w:cs="Tahoma"/>
      <w:sz w:val="16"/>
      <w:szCs w:val="16"/>
    </w:rPr>
  </w:style>
  <w:style w:type="paragraph" w:styleId="EndnoteText">
    <w:name w:val="endnote text"/>
    <w:basedOn w:val="Normal"/>
    <w:semiHidden/>
    <w:rsid w:val="00420231"/>
    <w:pPr>
      <w:widowControl w:val="0"/>
    </w:pPr>
    <w:rPr>
      <w:snapToGrid w:val="0"/>
      <w:sz w:val="24"/>
      <w:lang w:val="it-IT" w:eastAsia="it-IT"/>
    </w:rPr>
  </w:style>
  <w:style w:type="paragraph" w:customStyle="1" w:styleId="TOC11">
    <w:name w:val="TOC 11"/>
    <w:rsid w:val="0072712D"/>
    <w:pPr>
      <w:widowControl w:val="0"/>
      <w:tabs>
        <w:tab w:val="left" w:pos="0"/>
        <w:tab w:val="left" w:pos="624"/>
        <w:tab w:val="left" w:pos="9071"/>
        <w:tab w:val="left" w:pos="9345"/>
      </w:tabs>
      <w:suppressAutoHyphens/>
    </w:pPr>
    <w:rPr>
      <w:rFonts w:ascii="Courier New" w:hAnsi="Courier New"/>
      <w:b/>
      <w:smallCaps/>
      <w:snapToGrid w:val="0"/>
      <w:sz w:val="24"/>
      <w:lang w:val="it-IT" w:eastAsia="it-IT"/>
    </w:rPr>
  </w:style>
  <w:style w:type="paragraph" w:styleId="TOC9">
    <w:name w:val="toc 9"/>
    <w:basedOn w:val="Normal"/>
    <w:next w:val="Normal"/>
    <w:autoRedefine/>
    <w:semiHidden/>
    <w:rsid w:val="0072712D"/>
    <w:pPr>
      <w:widowControl w:val="0"/>
      <w:tabs>
        <w:tab w:val="left" w:pos="-720"/>
      </w:tabs>
      <w:suppressAutoHyphens/>
      <w:spacing w:before="360"/>
    </w:pPr>
    <w:rPr>
      <w:snapToGrid w:val="0"/>
      <w:sz w:val="24"/>
      <w:lang w:val="it-IT" w:eastAsia="it-IT"/>
    </w:rPr>
  </w:style>
  <w:style w:type="paragraph" w:styleId="TOC4">
    <w:name w:val="toc 4"/>
    <w:basedOn w:val="Normal"/>
    <w:next w:val="Normal"/>
    <w:autoRedefine/>
    <w:semiHidden/>
    <w:rsid w:val="0072712D"/>
    <w:pPr>
      <w:widowControl w:val="0"/>
      <w:tabs>
        <w:tab w:val="left" w:pos="0"/>
        <w:tab w:val="left" w:pos="624"/>
        <w:tab w:val="left" w:pos="9071"/>
        <w:tab w:val="left" w:pos="9345"/>
      </w:tabs>
      <w:suppressAutoHyphens/>
    </w:pPr>
    <w:rPr>
      <w:b/>
      <w:snapToGrid w:val="0"/>
      <w:lang w:val="it-IT" w:eastAsia="it-IT"/>
    </w:rPr>
  </w:style>
  <w:style w:type="paragraph" w:customStyle="1" w:styleId="Normale10">
    <w:name w:val="Normale10"/>
    <w:basedOn w:val="Normal"/>
    <w:rsid w:val="0072712D"/>
    <w:pPr>
      <w:widowControl w:val="0"/>
      <w:tabs>
        <w:tab w:val="left" w:pos="-720"/>
      </w:tabs>
      <w:suppressAutoHyphens/>
    </w:pPr>
    <w:rPr>
      <w:snapToGrid w:val="0"/>
      <w:spacing w:val="-2"/>
      <w:lang w:val="it-IT" w:eastAsia="it-IT"/>
    </w:rPr>
  </w:style>
  <w:style w:type="paragraph" w:customStyle="1" w:styleId="titolo">
    <w:name w:val="titolo"/>
    <w:basedOn w:val="Header"/>
    <w:autoRedefine/>
    <w:rsid w:val="00234247"/>
    <w:pPr>
      <w:tabs>
        <w:tab w:val="center" w:pos="4819"/>
        <w:tab w:val="right" w:pos="9638"/>
      </w:tabs>
      <w:jc w:val="left"/>
    </w:pPr>
    <w:rPr>
      <w:b/>
      <w:sz w:val="24"/>
      <w:szCs w:val="24"/>
      <w:lang w:val="en-GB" w:eastAsia="it-IT"/>
    </w:rPr>
  </w:style>
  <w:style w:type="character" w:customStyle="1" w:styleId="HeaderChar">
    <w:name w:val="Header Char"/>
    <w:link w:val="Header"/>
    <w:rsid w:val="000945FC"/>
    <w:rPr>
      <w:sz w:val="14"/>
      <w:lang w:val="en-US" w:eastAsia="en-US"/>
    </w:rPr>
  </w:style>
  <w:style w:type="paragraph" w:styleId="TOCHeading">
    <w:name w:val="TOC Heading"/>
    <w:basedOn w:val="Heading1"/>
    <w:next w:val="Normal"/>
    <w:uiPriority w:val="39"/>
    <w:semiHidden/>
    <w:unhideWhenUsed/>
    <w:qFormat/>
    <w:rsid w:val="00150561"/>
    <w:pPr>
      <w:keepLines/>
      <w:widowControl/>
      <w:tabs>
        <w:tab w:val="clear" w:pos="-720"/>
      </w:tabs>
      <w:suppressAutoHyphens w:val="0"/>
      <w:spacing w:before="480" w:line="276" w:lineRule="auto"/>
      <w:jc w:val="left"/>
      <w:outlineLvl w:val="9"/>
    </w:pPr>
    <w:rPr>
      <w:rFonts w:ascii="Cambria" w:hAnsi="Cambria"/>
      <w:bCs/>
      <w:snapToGrid/>
      <w:color w:val="365F91"/>
      <w:spacing w:val="0"/>
      <w:szCs w:val="28"/>
      <w:lang w:val="it-IT" w:eastAsia="en-US"/>
    </w:rPr>
  </w:style>
  <w:style w:type="paragraph" w:styleId="TOC1">
    <w:name w:val="toc 1"/>
    <w:basedOn w:val="Normal"/>
    <w:next w:val="Normal"/>
    <w:autoRedefine/>
    <w:uiPriority w:val="39"/>
    <w:unhideWhenUsed/>
    <w:rsid w:val="00150561"/>
  </w:style>
  <w:style w:type="character" w:styleId="Hyperlink">
    <w:name w:val="Hyperlink"/>
    <w:uiPriority w:val="99"/>
    <w:unhideWhenUsed/>
    <w:rsid w:val="00150561"/>
    <w:rPr>
      <w:color w:val="0000FF"/>
      <w:u w:val="single"/>
    </w:rPr>
  </w:style>
  <w:style w:type="paragraph" w:styleId="DocumentMap">
    <w:name w:val="Document Map"/>
    <w:basedOn w:val="Normal"/>
    <w:link w:val="DocumentMapChar"/>
    <w:uiPriority w:val="99"/>
    <w:semiHidden/>
    <w:unhideWhenUsed/>
    <w:rsid w:val="00150561"/>
    <w:rPr>
      <w:rFonts w:ascii="Tahoma" w:hAnsi="Tahoma"/>
      <w:sz w:val="16"/>
      <w:szCs w:val="16"/>
    </w:rPr>
  </w:style>
  <w:style w:type="character" w:customStyle="1" w:styleId="DocumentMapChar">
    <w:name w:val="Document Map Char"/>
    <w:link w:val="DocumentMap"/>
    <w:uiPriority w:val="99"/>
    <w:semiHidden/>
    <w:rsid w:val="00150561"/>
    <w:rPr>
      <w:rFonts w:ascii="Tahoma" w:hAnsi="Tahoma" w:cs="Tahoma"/>
      <w:sz w:val="16"/>
      <w:szCs w:val="16"/>
      <w:lang w:val="en-US" w:eastAsia="en-US"/>
    </w:rPr>
  </w:style>
  <w:style w:type="table" w:styleId="TableGrid">
    <w:name w:val="Table Grid"/>
    <w:basedOn w:val="TableNormal"/>
    <w:uiPriority w:val="59"/>
    <w:rsid w:val="003E34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34EB"/>
    <w:pPr>
      <w:ind w:left="720"/>
      <w:contextualSpacing/>
    </w:pPr>
  </w:style>
  <w:style w:type="character" w:customStyle="1" w:styleId="Heading3Char">
    <w:name w:val="Heading 3 Char"/>
    <w:link w:val="Heading3"/>
    <w:uiPriority w:val="9"/>
    <w:semiHidden/>
    <w:rsid w:val="00B6086C"/>
    <w:rPr>
      <w:rFonts w:ascii="Calibri Light" w:eastAsia="Times New Roman" w:hAnsi="Calibri Light" w:cs="Times New Roman"/>
      <w:b/>
      <w:bCs/>
      <w:sz w:val="26"/>
      <w:szCs w:val="26"/>
      <w:lang w:val="en-US" w:eastAsia="en-US"/>
    </w:rPr>
  </w:style>
  <w:style w:type="paragraph" w:styleId="BodyText2">
    <w:name w:val="Body Text 2"/>
    <w:basedOn w:val="Normal"/>
    <w:link w:val="BodyText2Char"/>
    <w:uiPriority w:val="99"/>
    <w:semiHidden/>
    <w:unhideWhenUsed/>
    <w:rsid w:val="00B6086C"/>
    <w:pPr>
      <w:spacing w:after="120" w:line="480" w:lineRule="auto"/>
    </w:pPr>
  </w:style>
  <w:style w:type="character" w:customStyle="1" w:styleId="BodyText2Char">
    <w:name w:val="Body Text 2 Char"/>
    <w:link w:val="BodyText2"/>
    <w:uiPriority w:val="99"/>
    <w:semiHidden/>
    <w:rsid w:val="00B6086C"/>
    <w:rPr>
      <w:lang w:val="en-US" w:eastAsia="en-US"/>
    </w:rPr>
  </w:style>
  <w:style w:type="character" w:customStyle="1" w:styleId="FooterChar">
    <w:name w:val="Footer Char"/>
    <w:link w:val="Footer"/>
    <w:uiPriority w:val="99"/>
    <w:rsid w:val="00B560D8"/>
    <w:rPr>
      <w:lang w:val="en-US" w:eastAsia="en-US"/>
    </w:rPr>
  </w:style>
  <w:style w:type="character" w:styleId="PlaceholderText">
    <w:name w:val="Placeholder Text"/>
    <w:basedOn w:val="DefaultParagraphFont"/>
    <w:uiPriority w:val="99"/>
    <w:semiHidden/>
    <w:rsid w:val="00EA660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102677">
      <w:bodyDiv w:val="1"/>
      <w:marLeft w:val="0"/>
      <w:marRight w:val="0"/>
      <w:marTop w:val="0"/>
      <w:marBottom w:val="0"/>
      <w:divBdr>
        <w:top w:val="none" w:sz="0" w:space="0" w:color="auto"/>
        <w:left w:val="none" w:sz="0" w:space="0" w:color="auto"/>
        <w:bottom w:val="none" w:sz="0" w:space="0" w:color="auto"/>
        <w:right w:val="none" w:sz="0" w:space="0" w:color="auto"/>
      </w:divBdr>
    </w:div>
    <w:div w:id="1008407542">
      <w:bodyDiv w:val="1"/>
      <w:marLeft w:val="0"/>
      <w:marRight w:val="0"/>
      <w:marTop w:val="0"/>
      <w:marBottom w:val="0"/>
      <w:divBdr>
        <w:top w:val="none" w:sz="0" w:space="0" w:color="auto"/>
        <w:left w:val="none" w:sz="0" w:space="0" w:color="auto"/>
        <w:bottom w:val="none" w:sz="0" w:space="0" w:color="auto"/>
        <w:right w:val="none" w:sz="0" w:space="0" w:color="auto"/>
      </w:divBdr>
      <w:divsChild>
        <w:div w:id="249462194">
          <w:marLeft w:val="0"/>
          <w:marRight w:val="0"/>
          <w:marTop w:val="0"/>
          <w:marBottom w:val="0"/>
          <w:divBdr>
            <w:top w:val="none" w:sz="0" w:space="0" w:color="auto"/>
            <w:left w:val="none" w:sz="0" w:space="0" w:color="auto"/>
            <w:bottom w:val="none" w:sz="0" w:space="0" w:color="auto"/>
            <w:right w:val="none" w:sz="0" w:space="0" w:color="auto"/>
          </w:divBdr>
        </w:div>
      </w:divsChild>
    </w:div>
    <w:div w:id="1395079752">
      <w:bodyDiv w:val="1"/>
      <w:marLeft w:val="0"/>
      <w:marRight w:val="0"/>
      <w:marTop w:val="0"/>
      <w:marBottom w:val="0"/>
      <w:divBdr>
        <w:top w:val="none" w:sz="0" w:space="0" w:color="auto"/>
        <w:left w:val="none" w:sz="0" w:space="0" w:color="auto"/>
        <w:bottom w:val="none" w:sz="0" w:space="0" w:color="auto"/>
        <w:right w:val="none" w:sz="0" w:space="0" w:color="auto"/>
      </w:divBdr>
    </w:div>
    <w:div w:id="1417357257">
      <w:bodyDiv w:val="1"/>
      <w:marLeft w:val="0"/>
      <w:marRight w:val="0"/>
      <w:marTop w:val="0"/>
      <w:marBottom w:val="0"/>
      <w:divBdr>
        <w:top w:val="none" w:sz="0" w:space="0" w:color="auto"/>
        <w:left w:val="none" w:sz="0" w:space="0" w:color="auto"/>
        <w:bottom w:val="none" w:sz="0" w:space="0" w:color="auto"/>
        <w:right w:val="none" w:sz="0" w:space="0" w:color="auto"/>
      </w:divBdr>
    </w:div>
    <w:div w:id="141755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lea\Dropbox%20(digEcor)\All%20QMS%20Approved%20Documents\Forms\Obsolete\F-851-16%20B%20First%20Article%20Inspection%20Form%20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9CBFA5F92024DFC83EF72BBE008AA82"/>
        <w:category>
          <w:name w:val="General"/>
          <w:gallery w:val="placeholder"/>
        </w:category>
        <w:types>
          <w:type w:val="bbPlcHdr"/>
        </w:types>
        <w:behaviors>
          <w:behavior w:val="content"/>
        </w:behaviors>
        <w:guid w:val="{EBD6C0E8-8E4F-4177-A838-A7AF2036FAA7}"/>
      </w:docPartPr>
      <w:docPartBody>
        <w:p w:rsidR="00025A95" w:rsidRDefault="00025A95" w:rsidP="00025A95">
          <w:pPr>
            <w:pStyle w:val="19CBFA5F92024DFC83EF72BBE008AA82"/>
          </w:pPr>
          <w:r w:rsidRPr="00DF187D">
            <w:rPr>
              <w:rStyle w:val="PlaceholderText"/>
            </w:rPr>
            <w:t>Click or tap here to enter text.</w:t>
          </w:r>
        </w:p>
      </w:docPartBody>
    </w:docPart>
    <w:docPart>
      <w:docPartPr>
        <w:name w:val="605C6E42CBCB4651BA5B49A9DA476DBC"/>
        <w:category>
          <w:name w:val="General"/>
          <w:gallery w:val="placeholder"/>
        </w:category>
        <w:types>
          <w:type w:val="bbPlcHdr"/>
        </w:types>
        <w:behaviors>
          <w:behavior w:val="content"/>
        </w:behaviors>
        <w:guid w:val="{8F062070-75E1-4EF1-B95B-246A9A057422}"/>
      </w:docPartPr>
      <w:docPartBody>
        <w:p w:rsidR="00025A95" w:rsidRDefault="00025A95" w:rsidP="00025A95">
          <w:pPr>
            <w:pStyle w:val="605C6E42CBCB4651BA5B49A9DA476DBC"/>
          </w:pPr>
          <w:r w:rsidRPr="00DF187D">
            <w:rPr>
              <w:rStyle w:val="PlaceholderText"/>
            </w:rPr>
            <w:t>Click or tap here to enter text.</w:t>
          </w:r>
        </w:p>
      </w:docPartBody>
    </w:docPart>
    <w:docPart>
      <w:docPartPr>
        <w:name w:val="E57A2A1635F8485F97AB8C2075E97B4D"/>
        <w:category>
          <w:name w:val="General"/>
          <w:gallery w:val="placeholder"/>
        </w:category>
        <w:types>
          <w:type w:val="bbPlcHdr"/>
        </w:types>
        <w:behaviors>
          <w:behavior w:val="content"/>
        </w:behaviors>
        <w:guid w:val="{E4AAE539-C020-482A-932E-E04723907E89}"/>
      </w:docPartPr>
      <w:docPartBody>
        <w:p w:rsidR="00025A95" w:rsidRDefault="00025A95" w:rsidP="00025A95">
          <w:pPr>
            <w:pStyle w:val="E57A2A1635F8485F97AB8C2075E97B4D"/>
          </w:pPr>
          <w:r w:rsidRPr="00DF187D">
            <w:rPr>
              <w:rStyle w:val="PlaceholderText"/>
            </w:rPr>
            <w:t>Click or tap here to enter text.</w:t>
          </w:r>
        </w:p>
      </w:docPartBody>
    </w:docPart>
    <w:docPart>
      <w:docPartPr>
        <w:name w:val="48FC741795F64869B50795B28B11425D"/>
        <w:category>
          <w:name w:val="General"/>
          <w:gallery w:val="placeholder"/>
        </w:category>
        <w:types>
          <w:type w:val="bbPlcHdr"/>
        </w:types>
        <w:behaviors>
          <w:behavior w:val="content"/>
        </w:behaviors>
        <w:guid w:val="{E9B29704-3306-42EC-B0FF-EDE3560BBF39}"/>
      </w:docPartPr>
      <w:docPartBody>
        <w:p w:rsidR="00025A95" w:rsidRDefault="00025A95" w:rsidP="00025A95">
          <w:pPr>
            <w:pStyle w:val="48FC741795F64869B50795B28B11425D"/>
          </w:pPr>
          <w:r w:rsidRPr="00DF187D">
            <w:rPr>
              <w:rStyle w:val="PlaceholderText"/>
            </w:rPr>
            <w:t>Click or tap here to enter text.</w:t>
          </w:r>
        </w:p>
      </w:docPartBody>
    </w:docPart>
    <w:docPart>
      <w:docPartPr>
        <w:name w:val="B72F86DDBEEE488891BB951CF0A3902D"/>
        <w:category>
          <w:name w:val="General"/>
          <w:gallery w:val="placeholder"/>
        </w:category>
        <w:types>
          <w:type w:val="bbPlcHdr"/>
        </w:types>
        <w:behaviors>
          <w:behavior w:val="content"/>
        </w:behaviors>
        <w:guid w:val="{26B05701-2C65-4F8E-9BA7-BE6BBC8F3EF4}"/>
      </w:docPartPr>
      <w:docPartBody>
        <w:p w:rsidR="00025A95" w:rsidRDefault="00025A95" w:rsidP="00025A95">
          <w:pPr>
            <w:pStyle w:val="B72F86DDBEEE488891BB951CF0A3902D"/>
          </w:pPr>
          <w:r w:rsidRPr="00DF187D">
            <w:rPr>
              <w:rStyle w:val="PlaceholderText"/>
            </w:rPr>
            <w:t>Click or tap here to enter text.</w:t>
          </w:r>
        </w:p>
      </w:docPartBody>
    </w:docPart>
    <w:docPart>
      <w:docPartPr>
        <w:name w:val="9BF6E1D39DFD4EF6B7873B58F7088201"/>
        <w:category>
          <w:name w:val="General"/>
          <w:gallery w:val="placeholder"/>
        </w:category>
        <w:types>
          <w:type w:val="bbPlcHdr"/>
        </w:types>
        <w:behaviors>
          <w:behavior w:val="content"/>
        </w:behaviors>
        <w:guid w:val="{5B6DD939-4E1A-4BA3-BB3B-8859B1AB65C0}"/>
      </w:docPartPr>
      <w:docPartBody>
        <w:p w:rsidR="00025A95" w:rsidRDefault="00025A95" w:rsidP="00025A95">
          <w:pPr>
            <w:pStyle w:val="9BF6E1D39DFD4EF6B7873B58F7088201"/>
          </w:pPr>
          <w:r w:rsidRPr="00DF187D">
            <w:rPr>
              <w:rStyle w:val="PlaceholderText"/>
            </w:rPr>
            <w:t>Click or tap here to enter text.</w:t>
          </w:r>
        </w:p>
      </w:docPartBody>
    </w:docPart>
    <w:docPart>
      <w:docPartPr>
        <w:name w:val="6558306AEA474D3696E85A6815BF7A9E"/>
        <w:category>
          <w:name w:val="General"/>
          <w:gallery w:val="placeholder"/>
        </w:category>
        <w:types>
          <w:type w:val="bbPlcHdr"/>
        </w:types>
        <w:behaviors>
          <w:behavior w:val="content"/>
        </w:behaviors>
        <w:guid w:val="{00EC011D-505D-4348-B477-0B4E8FAD2EB9}"/>
      </w:docPartPr>
      <w:docPartBody>
        <w:p w:rsidR="00025A95" w:rsidRDefault="00025A95" w:rsidP="00025A95">
          <w:pPr>
            <w:pStyle w:val="6558306AEA474D3696E85A6815BF7A9E"/>
          </w:pPr>
          <w:r w:rsidRPr="00DF187D">
            <w:rPr>
              <w:rStyle w:val="PlaceholderText"/>
            </w:rPr>
            <w:t>Click or tap here to enter text.</w:t>
          </w:r>
        </w:p>
      </w:docPartBody>
    </w:docPart>
    <w:docPart>
      <w:docPartPr>
        <w:name w:val="9F0368E9BCD74B018B63A7AD24907866"/>
        <w:category>
          <w:name w:val="General"/>
          <w:gallery w:val="placeholder"/>
        </w:category>
        <w:types>
          <w:type w:val="bbPlcHdr"/>
        </w:types>
        <w:behaviors>
          <w:behavior w:val="content"/>
        </w:behaviors>
        <w:guid w:val="{F59C4B3A-4384-43F2-B921-6C1AEF590E20}"/>
      </w:docPartPr>
      <w:docPartBody>
        <w:p w:rsidR="00025A95" w:rsidRDefault="00025A95" w:rsidP="00025A95">
          <w:pPr>
            <w:pStyle w:val="9F0368E9BCD74B018B63A7AD24907866"/>
          </w:pPr>
          <w:r w:rsidRPr="00DF187D">
            <w:rPr>
              <w:rStyle w:val="PlaceholderText"/>
            </w:rPr>
            <w:t>Click or tap here to enter text.</w:t>
          </w:r>
        </w:p>
      </w:docPartBody>
    </w:docPart>
    <w:docPart>
      <w:docPartPr>
        <w:name w:val="3FB40280F91C4503AD01FF8DFFF56414"/>
        <w:category>
          <w:name w:val="General"/>
          <w:gallery w:val="placeholder"/>
        </w:category>
        <w:types>
          <w:type w:val="bbPlcHdr"/>
        </w:types>
        <w:behaviors>
          <w:behavior w:val="content"/>
        </w:behaviors>
        <w:guid w:val="{E15910FA-B38F-48FB-8B08-FCA4B9FFF8CB}"/>
      </w:docPartPr>
      <w:docPartBody>
        <w:p w:rsidR="00025A95" w:rsidRDefault="00025A95" w:rsidP="00025A95">
          <w:pPr>
            <w:pStyle w:val="3FB40280F91C4503AD01FF8DFFF56414"/>
          </w:pPr>
          <w:r w:rsidRPr="00DF187D">
            <w:rPr>
              <w:rStyle w:val="PlaceholderText"/>
            </w:rPr>
            <w:t>Click or tap here to enter text.</w:t>
          </w:r>
        </w:p>
      </w:docPartBody>
    </w:docPart>
    <w:docPart>
      <w:docPartPr>
        <w:name w:val="41CD7F04051643A8B1196B6834FC2250"/>
        <w:category>
          <w:name w:val="General"/>
          <w:gallery w:val="placeholder"/>
        </w:category>
        <w:types>
          <w:type w:val="bbPlcHdr"/>
        </w:types>
        <w:behaviors>
          <w:behavior w:val="content"/>
        </w:behaviors>
        <w:guid w:val="{D91AE132-99E8-4B30-A274-4854070394EC}"/>
      </w:docPartPr>
      <w:docPartBody>
        <w:p w:rsidR="00025A95" w:rsidRDefault="00025A95" w:rsidP="00025A95">
          <w:pPr>
            <w:pStyle w:val="41CD7F04051643A8B1196B6834FC2250"/>
          </w:pPr>
          <w:r w:rsidRPr="00DF187D">
            <w:rPr>
              <w:rStyle w:val="PlaceholderText"/>
            </w:rPr>
            <w:t>Click or tap here to enter text.</w:t>
          </w:r>
        </w:p>
      </w:docPartBody>
    </w:docPart>
    <w:docPart>
      <w:docPartPr>
        <w:name w:val="1FB643CF6FB7402CBCF9526FCD4169BC"/>
        <w:category>
          <w:name w:val="General"/>
          <w:gallery w:val="placeholder"/>
        </w:category>
        <w:types>
          <w:type w:val="bbPlcHdr"/>
        </w:types>
        <w:behaviors>
          <w:behavior w:val="content"/>
        </w:behaviors>
        <w:guid w:val="{1BDD4A19-BBD5-4058-BF36-C0C9913A73AF}"/>
      </w:docPartPr>
      <w:docPartBody>
        <w:p w:rsidR="00025A95" w:rsidRDefault="00025A95" w:rsidP="00025A95">
          <w:pPr>
            <w:pStyle w:val="1FB643CF6FB7402CBCF9526FCD4169BC"/>
          </w:pPr>
          <w:r w:rsidRPr="00DF187D">
            <w:rPr>
              <w:rStyle w:val="PlaceholderText"/>
            </w:rPr>
            <w:t>Click or tap here to enter text.</w:t>
          </w:r>
        </w:p>
      </w:docPartBody>
    </w:docPart>
    <w:docPart>
      <w:docPartPr>
        <w:name w:val="10C235C74D954A73BDFFFDB795711AA4"/>
        <w:category>
          <w:name w:val="General"/>
          <w:gallery w:val="placeholder"/>
        </w:category>
        <w:types>
          <w:type w:val="bbPlcHdr"/>
        </w:types>
        <w:behaviors>
          <w:behavior w:val="content"/>
        </w:behaviors>
        <w:guid w:val="{DBAD11B1-F056-41BD-A62F-CE70A1AD0EE4}"/>
      </w:docPartPr>
      <w:docPartBody>
        <w:p w:rsidR="00025A95" w:rsidRDefault="00025A95" w:rsidP="00025A95">
          <w:pPr>
            <w:pStyle w:val="10C235C74D954A73BDFFFDB795711AA4"/>
          </w:pPr>
          <w:r w:rsidRPr="00DF187D">
            <w:rPr>
              <w:rStyle w:val="PlaceholderText"/>
            </w:rPr>
            <w:t>Click or tap here to enter text.</w:t>
          </w:r>
        </w:p>
      </w:docPartBody>
    </w:docPart>
    <w:docPart>
      <w:docPartPr>
        <w:name w:val="3BFF685704764B1C9FDAC01A2C67521C"/>
        <w:category>
          <w:name w:val="General"/>
          <w:gallery w:val="placeholder"/>
        </w:category>
        <w:types>
          <w:type w:val="bbPlcHdr"/>
        </w:types>
        <w:behaviors>
          <w:behavior w:val="content"/>
        </w:behaviors>
        <w:guid w:val="{933B8026-4CF3-4E9D-A93D-6CA26B7B0BF6}"/>
      </w:docPartPr>
      <w:docPartBody>
        <w:p w:rsidR="00025A95" w:rsidRDefault="00025A95" w:rsidP="00025A95">
          <w:pPr>
            <w:pStyle w:val="3BFF685704764B1C9FDAC01A2C67521C"/>
          </w:pPr>
          <w:r w:rsidRPr="00DF187D">
            <w:rPr>
              <w:rStyle w:val="PlaceholderText"/>
            </w:rPr>
            <w:t>Click or tap here to enter text.</w:t>
          </w:r>
        </w:p>
      </w:docPartBody>
    </w:docPart>
    <w:docPart>
      <w:docPartPr>
        <w:name w:val="434B4E4CFD1242F69509F9048A54E603"/>
        <w:category>
          <w:name w:val="General"/>
          <w:gallery w:val="placeholder"/>
        </w:category>
        <w:types>
          <w:type w:val="bbPlcHdr"/>
        </w:types>
        <w:behaviors>
          <w:behavior w:val="content"/>
        </w:behaviors>
        <w:guid w:val="{2EE02F0D-DB28-42E3-AE61-C17F1687DFD9}"/>
      </w:docPartPr>
      <w:docPartBody>
        <w:p w:rsidR="00025A95" w:rsidRDefault="00025A95" w:rsidP="00025A95">
          <w:pPr>
            <w:pStyle w:val="434B4E4CFD1242F69509F9048A54E603"/>
          </w:pPr>
          <w:r w:rsidRPr="00DF187D">
            <w:rPr>
              <w:rStyle w:val="PlaceholderText"/>
            </w:rPr>
            <w:t>Click or tap here to enter text.</w:t>
          </w:r>
        </w:p>
      </w:docPartBody>
    </w:docPart>
    <w:docPart>
      <w:docPartPr>
        <w:name w:val="1148050F841B42D98FEE5EDE93642D1B"/>
        <w:category>
          <w:name w:val="General"/>
          <w:gallery w:val="placeholder"/>
        </w:category>
        <w:types>
          <w:type w:val="bbPlcHdr"/>
        </w:types>
        <w:behaviors>
          <w:behavior w:val="content"/>
        </w:behaviors>
        <w:guid w:val="{E7928EEF-A2A6-49F7-92B9-DAFEDA881C1A}"/>
      </w:docPartPr>
      <w:docPartBody>
        <w:p w:rsidR="00025A95" w:rsidRDefault="00025A95" w:rsidP="00025A95">
          <w:pPr>
            <w:pStyle w:val="1148050F841B42D98FEE5EDE93642D1B"/>
          </w:pPr>
          <w:r w:rsidRPr="00DF187D">
            <w:rPr>
              <w:rStyle w:val="PlaceholderText"/>
            </w:rPr>
            <w:t>Click or tap here to enter text.</w:t>
          </w:r>
        </w:p>
      </w:docPartBody>
    </w:docPart>
    <w:docPart>
      <w:docPartPr>
        <w:name w:val="AC94D5B7699C40FFBFEFFC992200B11C"/>
        <w:category>
          <w:name w:val="General"/>
          <w:gallery w:val="placeholder"/>
        </w:category>
        <w:types>
          <w:type w:val="bbPlcHdr"/>
        </w:types>
        <w:behaviors>
          <w:behavior w:val="content"/>
        </w:behaviors>
        <w:guid w:val="{ED593224-9A7D-4738-9988-1A7C236B7709}"/>
      </w:docPartPr>
      <w:docPartBody>
        <w:p w:rsidR="00025A95" w:rsidRDefault="00025A95" w:rsidP="00025A95">
          <w:pPr>
            <w:pStyle w:val="AC94D5B7699C40FFBFEFFC992200B11C"/>
          </w:pPr>
          <w:r w:rsidRPr="00DF187D">
            <w:rPr>
              <w:rStyle w:val="PlaceholderText"/>
            </w:rPr>
            <w:t>Click or tap here to enter text.</w:t>
          </w:r>
        </w:p>
      </w:docPartBody>
    </w:docPart>
    <w:docPart>
      <w:docPartPr>
        <w:name w:val="9581C9C4EC314456A8E39CA0610B68A4"/>
        <w:category>
          <w:name w:val="General"/>
          <w:gallery w:val="placeholder"/>
        </w:category>
        <w:types>
          <w:type w:val="bbPlcHdr"/>
        </w:types>
        <w:behaviors>
          <w:behavior w:val="content"/>
        </w:behaviors>
        <w:guid w:val="{6EE7CE69-765A-45EC-8F3F-8E607B635343}"/>
      </w:docPartPr>
      <w:docPartBody>
        <w:p w:rsidR="00025A95" w:rsidRDefault="00025A95" w:rsidP="00025A95">
          <w:pPr>
            <w:pStyle w:val="9581C9C4EC314456A8E39CA0610B68A4"/>
          </w:pPr>
          <w:r w:rsidRPr="00DF187D">
            <w:rPr>
              <w:rStyle w:val="PlaceholderText"/>
            </w:rPr>
            <w:t>Click or tap here to enter text.</w:t>
          </w:r>
        </w:p>
      </w:docPartBody>
    </w:docPart>
    <w:docPart>
      <w:docPartPr>
        <w:name w:val="0F2961C03ECD4263B4372F7C20455E08"/>
        <w:category>
          <w:name w:val="General"/>
          <w:gallery w:val="placeholder"/>
        </w:category>
        <w:types>
          <w:type w:val="bbPlcHdr"/>
        </w:types>
        <w:behaviors>
          <w:behavior w:val="content"/>
        </w:behaviors>
        <w:guid w:val="{B3E3D2FD-C870-4D44-A2C2-8E77D2846DA1}"/>
      </w:docPartPr>
      <w:docPartBody>
        <w:p w:rsidR="00025A95" w:rsidRDefault="00025A95" w:rsidP="00025A95">
          <w:pPr>
            <w:pStyle w:val="0F2961C03ECD4263B4372F7C20455E08"/>
          </w:pPr>
          <w:r w:rsidRPr="00DF187D">
            <w:rPr>
              <w:rStyle w:val="PlaceholderText"/>
            </w:rPr>
            <w:t>Click or tap here to enter text.</w:t>
          </w:r>
        </w:p>
      </w:docPartBody>
    </w:docPart>
    <w:docPart>
      <w:docPartPr>
        <w:name w:val="03842E8329B94EE5A59421768CE4083F"/>
        <w:category>
          <w:name w:val="General"/>
          <w:gallery w:val="placeholder"/>
        </w:category>
        <w:types>
          <w:type w:val="bbPlcHdr"/>
        </w:types>
        <w:behaviors>
          <w:behavior w:val="content"/>
        </w:behaviors>
        <w:guid w:val="{CEE4E75B-3F5A-4002-B240-BA3D2E00A19D}"/>
      </w:docPartPr>
      <w:docPartBody>
        <w:p w:rsidR="00025A95" w:rsidRDefault="00025A95" w:rsidP="00025A95">
          <w:pPr>
            <w:pStyle w:val="03842E8329B94EE5A59421768CE4083F"/>
          </w:pPr>
          <w:r w:rsidRPr="00DF187D">
            <w:rPr>
              <w:rStyle w:val="PlaceholderText"/>
            </w:rPr>
            <w:t>Click or tap here to enter text.</w:t>
          </w:r>
        </w:p>
      </w:docPartBody>
    </w:docPart>
    <w:docPart>
      <w:docPartPr>
        <w:name w:val="DDD8E96F63F148749BF2CC3D3575509E"/>
        <w:category>
          <w:name w:val="General"/>
          <w:gallery w:val="placeholder"/>
        </w:category>
        <w:types>
          <w:type w:val="bbPlcHdr"/>
        </w:types>
        <w:behaviors>
          <w:behavior w:val="content"/>
        </w:behaviors>
        <w:guid w:val="{13B68F89-CFFF-4FD3-9065-82BC8FA7B9EC}"/>
      </w:docPartPr>
      <w:docPartBody>
        <w:p w:rsidR="00025A95" w:rsidRDefault="00025A95" w:rsidP="00025A95">
          <w:pPr>
            <w:pStyle w:val="DDD8E96F63F148749BF2CC3D3575509E"/>
          </w:pPr>
          <w:r w:rsidRPr="00DF187D">
            <w:rPr>
              <w:rStyle w:val="PlaceholderText"/>
            </w:rPr>
            <w:t>Click or tap here to enter text.</w:t>
          </w:r>
        </w:p>
      </w:docPartBody>
    </w:docPart>
    <w:docPart>
      <w:docPartPr>
        <w:name w:val="7D784F00955D489DBE4B975124FCEE74"/>
        <w:category>
          <w:name w:val="General"/>
          <w:gallery w:val="placeholder"/>
        </w:category>
        <w:types>
          <w:type w:val="bbPlcHdr"/>
        </w:types>
        <w:behaviors>
          <w:behavior w:val="content"/>
        </w:behaviors>
        <w:guid w:val="{B711B727-083B-48B3-9654-381304559D40}"/>
      </w:docPartPr>
      <w:docPartBody>
        <w:p w:rsidR="00025A95" w:rsidRDefault="00025A95" w:rsidP="00025A95">
          <w:pPr>
            <w:pStyle w:val="7D784F00955D489DBE4B975124FCEE74"/>
          </w:pPr>
          <w:r w:rsidRPr="00DF187D">
            <w:rPr>
              <w:rStyle w:val="PlaceholderText"/>
            </w:rPr>
            <w:t>Click or tap here to enter text.</w:t>
          </w:r>
        </w:p>
      </w:docPartBody>
    </w:docPart>
    <w:docPart>
      <w:docPartPr>
        <w:name w:val="E91DE9A410F34ED29FB9D65BCC8FDDC8"/>
        <w:category>
          <w:name w:val="General"/>
          <w:gallery w:val="placeholder"/>
        </w:category>
        <w:types>
          <w:type w:val="bbPlcHdr"/>
        </w:types>
        <w:behaviors>
          <w:behavior w:val="content"/>
        </w:behaviors>
        <w:guid w:val="{1EAE693E-5F22-4132-A1BE-FB497BDBA591}"/>
      </w:docPartPr>
      <w:docPartBody>
        <w:p w:rsidR="00025A95" w:rsidRDefault="00025A95" w:rsidP="00025A95">
          <w:pPr>
            <w:pStyle w:val="E91DE9A410F34ED29FB9D65BCC8FDDC8"/>
          </w:pPr>
          <w:r w:rsidRPr="00DF187D">
            <w:rPr>
              <w:rStyle w:val="PlaceholderText"/>
            </w:rPr>
            <w:t>Click or tap here to enter text.</w:t>
          </w:r>
        </w:p>
      </w:docPartBody>
    </w:docPart>
    <w:docPart>
      <w:docPartPr>
        <w:name w:val="DBE1513B85D74E9691CD550BF768AA9B"/>
        <w:category>
          <w:name w:val="General"/>
          <w:gallery w:val="placeholder"/>
        </w:category>
        <w:types>
          <w:type w:val="bbPlcHdr"/>
        </w:types>
        <w:behaviors>
          <w:behavior w:val="content"/>
        </w:behaviors>
        <w:guid w:val="{F9F590C1-E082-4AA3-8934-60E8252C0A91}"/>
      </w:docPartPr>
      <w:docPartBody>
        <w:p w:rsidR="00025A95" w:rsidRDefault="00025A95" w:rsidP="00025A95">
          <w:pPr>
            <w:pStyle w:val="DBE1513B85D74E9691CD550BF768AA9B"/>
          </w:pPr>
          <w:r w:rsidRPr="00DF187D">
            <w:rPr>
              <w:rStyle w:val="PlaceholderText"/>
            </w:rPr>
            <w:t>Click or tap here to enter text.</w:t>
          </w:r>
        </w:p>
      </w:docPartBody>
    </w:docPart>
    <w:docPart>
      <w:docPartPr>
        <w:name w:val="647982D8C1AA41D6BEFF2683FDB0B130"/>
        <w:category>
          <w:name w:val="General"/>
          <w:gallery w:val="placeholder"/>
        </w:category>
        <w:types>
          <w:type w:val="bbPlcHdr"/>
        </w:types>
        <w:behaviors>
          <w:behavior w:val="content"/>
        </w:behaviors>
        <w:guid w:val="{22D0E025-8B61-4186-86E5-7BA1CBD274D0}"/>
      </w:docPartPr>
      <w:docPartBody>
        <w:p w:rsidR="00025A95" w:rsidRDefault="00025A95" w:rsidP="00025A95">
          <w:pPr>
            <w:pStyle w:val="647982D8C1AA41D6BEFF2683FDB0B130"/>
          </w:pPr>
          <w:r w:rsidRPr="00DF187D">
            <w:rPr>
              <w:rStyle w:val="PlaceholderText"/>
            </w:rPr>
            <w:t>Click or tap here to enter text.</w:t>
          </w:r>
        </w:p>
      </w:docPartBody>
    </w:docPart>
    <w:docPart>
      <w:docPartPr>
        <w:name w:val="D43C98716B304C0E99A494E106E9A3F0"/>
        <w:category>
          <w:name w:val="General"/>
          <w:gallery w:val="placeholder"/>
        </w:category>
        <w:types>
          <w:type w:val="bbPlcHdr"/>
        </w:types>
        <w:behaviors>
          <w:behavior w:val="content"/>
        </w:behaviors>
        <w:guid w:val="{9F38B04D-B74D-4F2F-A414-A261915FACD6}"/>
      </w:docPartPr>
      <w:docPartBody>
        <w:p w:rsidR="00025A95" w:rsidRDefault="00025A95" w:rsidP="00025A95">
          <w:pPr>
            <w:pStyle w:val="D43C98716B304C0E99A494E106E9A3F0"/>
          </w:pPr>
          <w:r w:rsidRPr="00DF187D">
            <w:rPr>
              <w:rStyle w:val="PlaceholderText"/>
            </w:rPr>
            <w:t>Click or tap here to enter text.</w:t>
          </w:r>
        </w:p>
      </w:docPartBody>
    </w:docPart>
    <w:docPart>
      <w:docPartPr>
        <w:name w:val="DA115AC19B814708AA4D9626930DFBFB"/>
        <w:category>
          <w:name w:val="General"/>
          <w:gallery w:val="placeholder"/>
        </w:category>
        <w:types>
          <w:type w:val="bbPlcHdr"/>
        </w:types>
        <w:behaviors>
          <w:behavior w:val="content"/>
        </w:behaviors>
        <w:guid w:val="{1D7E65AF-EC4C-4202-9ED6-A648FAD8D164}"/>
      </w:docPartPr>
      <w:docPartBody>
        <w:p w:rsidR="00025A95" w:rsidRDefault="00025A95" w:rsidP="00025A95">
          <w:pPr>
            <w:pStyle w:val="DA115AC19B814708AA4D9626930DFBFB"/>
          </w:pPr>
          <w:r w:rsidRPr="00DF187D">
            <w:rPr>
              <w:rStyle w:val="PlaceholderText"/>
            </w:rPr>
            <w:t>Click or tap here to enter text.</w:t>
          </w:r>
        </w:p>
      </w:docPartBody>
    </w:docPart>
    <w:docPart>
      <w:docPartPr>
        <w:name w:val="F0FA5EBABD2D480EA6433C88314BE934"/>
        <w:category>
          <w:name w:val="General"/>
          <w:gallery w:val="placeholder"/>
        </w:category>
        <w:types>
          <w:type w:val="bbPlcHdr"/>
        </w:types>
        <w:behaviors>
          <w:behavior w:val="content"/>
        </w:behaviors>
        <w:guid w:val="{D6CCB47F-92A5-4FB5-BB6D-CA36259D340A}"/>
      </w:docPartPr>
      <w:docPartBody>
        <w:p w:rsidR="00025A95" w:rsidRDefault="00025A95" w:rsidP="00025A95">
          <w:pPr>
            <w:pStyle w:val="F0FA5EBABD2D480EA6433C88314BE934"/>
          </w:pPr>
          <w:r w:rsidRPr="00DF187D">
            <w:rPr>
              <w:rStyle w:val="PlaceholderText"/>
            </w:rPr>
            <w:t>Click or tap here to enter text.</w:t>
          </w:r>
        </w:p>
      </w:docPartBody>
    </w:docPart>
    <w:docPart>
      <w:docPartPr>
        <w:name w:val="D07DB8E390F04A99B6DF80C5835B4454"/>
        <w:category>
          <w:name w:val="General"/>
          <w:gallery w:val="placeholder"/>
        </w:category>
        <w:types>
          <w:type w:val="bbPlcHdr"/>
        </w:types>
        <w:behaviors>
          <w:behavior w:val="content"/>
        </w:behaviors>
        <w:guid w:val="{D5EC29E6-D132-4EF2-BF8D-BE5702E284B1}"/>
      </w:docPartPr>
      <w:docPartBody>
        <w:p w:rsidR="00025A95" w:rsidRDefault="00025A95" w:rsidP="00025A95">
          <w:pPr>
            <w:pStyle w:val="D07DB8E390F04A99B6DF80C5835B4454"/>
          </w:pPr>
          <w:r w:rsidRPr="00DF187D">
            <w:rPr>
              <w:rStyle w:val="PlaceholderText"/>
            </w:rPr>
            <w:t>Click or tap here to enter text.</w:t>
          </w:r>
        </w:p>
      </w:docPartBody>
    </w:docPart>
    <w:docPart>
      <w:docPartPr>
        <w:name w:val="8F10E693135B491390C525283CA8CDFC"/>
        <w:category>
          <w:name w:val="General"/>
          <w:gallery w:val="placeholder"/>
        </w:category>
        <w:types>
          <w:type w:val="bbPlcHdr"/>
        </w:types>
        <w:behaviors>
          <w:behavior w:val="content"/>
        </w:behaviors>
        <w:guid w:val="{B56B9185-A4CD-406B-AB80-8A2F34225034}"/>
      </w:docPartPr>
      <w:docPartBody>
        <w:p w:rsidR="00025A95" w:rsidRDefault="00025A95" w:rsidP="00025A95">
          <w:pPr>
            <w:pStyle w:val="8F10E693135B491390C525283CA8CDFC"/>
          </w:pPr>
          <w:r w:rsidRPr="00DF187D">
            <w:rPr>
              <w:rStyle w:val="PlaceholderText"/>
            </w:rPr>
            <w:t>Click or tap here to enter text.</w:t>
          </w:r>
        </w:p>
      </w:docPartBody>
    </w:docPart>
    <w:docPart>
      <w:docPartPr>
        <w:name w:val="6260EA7611F746FDA833C90C09EF422A"/>
        <w:category>
          <w:name w:val="General"/>
          <w:gallery w:val="placeholder"/>
        </w:category>
        <w:types>
          <w:type w:val="bbPlcHdr"/>
        </w:types>
        <w:behaviors>
          <w:behavior w:val="content"/>
        </w:behaviors>
        <w:guid w:val="{26895198-BEDE-4846-96AD-3334B113B414}"/>
      </w:docPartPr>
      <w:docPartBody>
        <w:p w:rsidR="00025A95" w:rsidRDefault="00025A95" w:rsidP="00025A95">
          <w:pPr>
            <w:pStyle w:val="6260EA7611F746FDA833C90C09EF422A"/>
          </w:pPr>
          <w:r w:rsidRPr="00DF187D">
            <w:rPr>
              <w:rStyle w:val="PlaceholderText"/>
            </w:rPr>
            <w:t>Click or tap here to enter text.</w:t>
          </w:r>
        </w:p>
      </w:docPartBody>
    </w:docPart>
    <w:docPart>
      <w:docPartPr>
        <w:name w:val="D0F2C6AF8A994B56A4A17765FDB621A7"/>
        <w:category>
          <w:name w:val="General"/>
          <w:gallery w:val="placeholder"/>
        </w:category>
        <w:types>
          <w:type w:val="bbPlcHdr"/>
        </w:types>
        <w:behaviors>
          <w:behavior w:val="content"/>
        </w:behaviors>
        <w:guid w:val="{ED790F5C-9FCD-47D7-98F3-E466299531FE}"/>
      </w:docPartPr>
      <w:docPartBody>
        <w:p w:rsidR="00025A95" w:rsidRDefault="00025A95" w:rsidP="00025A95">
          <w:pPr>
            <w:pStyle w:val="D0F2C6AF8A994B56A4A17765FDB621A7"/>
          </w:pPr>
          <w:r w:rsidRPr="00DF187D">
            <w:rPr>
              <w:rStyle w:val="PlaceholderText"/>
            </w:rPr>
            <w:t>Click or tap here to enter text.</w:t>
          </w:r>
        </w:p>
      </w:docPartBody>
    </w:docPart>
    <w:docPart>
      <w:docPartPr>
        <w:name w:val="4362D6570DE04A70BB4B712D6912EDB5"/>
        <w:category>
          <w:name w:val="General"/>
          <w:gallery w:val="placeholder"/>
        </w:category>
        <w:types>
          <w:type w:val="bbPlcHdr"/>
        </w:types>
        <w:behaviors>
          <w:behavior w:val="content"/>
        </w:behaviors>
        <w:guid w:val="{5496B700-76A6-4E87-A1C0-8411324DFB1C}"/>
      </w:docPartPr>
      <w:docPartBody>
        <w:p w:rsidR="00025A95" w:rsidRDefault="00025A95" w:rsidP="00025A95">
          <w:pPr>
            <w:pStyle w:val="4362D6570DE04A70BB4B712D6912EDB5"/>
          </w:pPr>
          <w:r w:rsidRPr="00DF187D">
            <w:rPr>
              <w:rStyle w:val="PlaceholderText"/>
            </w:rPr>
            <w:t>Click or tap here to enter text.</w:t>
          </w:r>
        </w:p>
      </w:docPartBody>
    </w:docPart>
    <w:docPart>
      <w:docPartPr>
        <w:name w:val="698A5EBF868D4BB98B45EAABC7B8C87D"/>
        <w:category>
          <w:name w:val="General"/>
          <w:gallery w:val="placeholder"/>
        </w:category>
        <w:types>
          <w:type w:val="bbPlcHdr"/>
        </w:types>
        <w:behaviors>
          <w:behavior w:val="content"/>
        </w:behaviors>
        <w:guid w:val="{57648325-0BD3-4EA6-90B0-B436065C7DFF}"/>
      </w:docPartPr>
      <w:docPartBody>
        <w:p w:rsidR="00FD08D3" w:rsidRDefault="00F34B2E" w:rsidP="00F34B2E">
          <w:pPr>
            <w:pStyle w:val="698A5EBF868D4BB98B45EAABC7B8C87D"/>
          </w:pPr>
          <w:r w:rsidRPr="00DF187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EF"/>
    <w:rsid w:val="00025A95"/>
    <w:rsid w:val="002A13A4"/>
    <w:rsid w:val="00383018"/>
    <w:rsid w:val="00392D63"/>
    <w:rsid w:val="00400D18"/>
    <w:rsid w:val="00411685"/>
    <w:rsid w:val="004702E5"/>
    <w:rsid w:val="00562ABA"/>
    <w:rsid w:val="00643E1D"/>
    <w:rsid w:val="00643F3B"/>
    <w:rsid w:val="006C29C9"/>
    <w:rsid w:val="007523D6"/>
    <w:rsid w:val="007A3B5A"/>
    <w:rsid w:val="007E6A0E"/>
    <w:rsid w:val="0088315A"/>
    <w:rsid w:val="008C70EF"/>
    <w:rsid w:val="009218CB"/>
    <w:rsid w:val="00A873D8"/>
    <w:rsid w:val="00BD67FE"/>
    <w:rsid w:val="00BE6EA2"/>
    <w:rsid w:val="00C756A9"/>
    <w:rsid w:val="00CD7049"/>
    <w:rsid w:val="00DA2969"/>
    <w:rsid w:val="00E86FA5"/>
    <w:rsid w:val="00EB4A7E"/>
    <w:rsid w:val="00F34B2E"/>
    <w:rsid w:val="00FA3326"/>
    <w:rsid w:val="00FD08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4B2E"/>
    <w:rPr>
      <w:color w:val="808080"/>
    </w:rPr>
  </w:style>
  <w:style w:type="paragraph" w:customStyle="1" w:styleId="A5AD0BAF90BD47189FFC39394414C60B">
    <w:name w:val="A5AD0BAF90BD47189FFC39394414C60B"/>
    <w:rsid w:val="008C70EF"/>
  </w:style>
  <w:style w:type="paragraph" w:customStyle="1" w:styleId="7B8D6F63AFC143DA844E9C0687390D07">
    <w:name w:val="7B8D6F63AFC143DA844E9C0687390D07"/>
    <w:rsid w:val="008C70EF"/>
  </w:style>
  <w:style w:type="paragraph" w:customStyle="1" w:styleId="58D20EE09F8C40739C2CFF14E6BB19D5">
    <w:name w:val="58D20EE09F8C40739C2CFF14E6BB19D5"/>
    <w:rsid w:val="008C70EF"/>
  </w:style>
  <w:style w:type="paragraph" w:customStyle="1" w:styleId="A41495097F7C426786C92738A290AA75">
    <w:name w:val="A41495097F7C426786C92738A290AA75"/>
    <w:rsid w:val="008C70EF"/>
  </w:style>
  <w:style w:type="paragraph" w:customStyle="1" w:styleId="C6DF078BA26A4B67BAF2B7F34D4E7174">
    <w:name w:val="C6DF078BA26A4B67BAF2B7F34D4E7174"/>
    <w:rsid w:val="008C70EF"/>
  </w:style>
  <w:style w:type="paragraph" w:customStyle="1" w:styleId="712C71A3FE054BF9BBFD4EB1EA552BE0">
    <w:name w:val="712C71A3FE054BF9BBFD4EB1EA552BE0"/>
    <w:rsid w:val="008C70EF"/>
  </w:style>
  <w:style w:type="paragraph" w:customStyle="1" w:styleId="0E29DA63B0D244D58CD43351805348D6">
    <w:name w:val="0E29DA63B0D244D58CD43351805348D6"/>
    <w:rsid w:val="008C70EF"/>
  </w:style>
  <w:style w:type="paragraph" w:customStyle="1" w:styleId="B7B2C13109094D5A9A40480E56972075">
    <w:name w:val="B7B2C13109094D5A9A40480E56972075"/>
    <w:rsid w:val="008C70EF"/>
  </w:style>
  <w:style w:type="paragraph" w:customStyle="1" w:styleId="38C632576C374CD0866F91CABEA2864B">
    <w:name w:val="38C632576C374CD0866F91CABEA2864B"/>
    <w:rsid w:val="008C70EF"/>
  </w:style>
  <w:style w:type="paragraph" w:customStyle="1" w:styleId="B2E25B44587449B4984D6633EF12F457">
    <w:name w:val="B2E25B44587449B4984D6633EF12F457"/>
    <w:rsid w:val="008C70EF"/>
  </w:style>
  <w:style w:type="paragraph" w:customStyle="1" w:styleId="D596AF2CD8374557BBBE2FA8EBFBEFCF">
    <w:name w:val="D596AF2CD8374557BBBE2FA8EBFBEFCF"/>
    <w:rsid w:val="008C70EF"/>
  </w:style>
  <w:style w:type="paragraph" w:customStyle="1" w:styleId="059356B518204ACFBA79D7396BC45681">
    <w:name w:val="059356B518204ACFBA79D7396BC45681"/>
    <w:rsid w:val="008C70EF"/>
  </w:style>
  <w:style w:type="paragraph" w:customStyle="1" w:styleId="8F65AD3DC8554EA7843BBBB855EB2DBF">
    <w:name w:val="8F65AD3DC8554EA7843BBBB855EB2DBF"/>
    <w:rsid w:val="008C70EF"/>
  </w:style>
  <w:style w:type="paragraph" w:customStyle="1" w:styleId="AB91CD1F69834C78B3EE2AEB3BF85447">
    <w:name w:val="AB91CD1F69834C78B3EE2AEB3BF85447"/>
    <w:rsid w:val="008C70EF"/>
  </w:style>
  <w:style w:type="paragraph" w:customStyle="1" w:styleId="79764B6577BB4ECD98DEF61FF2E3BDB5">
    <w:name w:val="79764B6577BB4ECD98DEF61FF2E3BDB5"/>
    <w:rsid w:val="008C70EF"/>
  </w:style>
  <w:style w:type="paragraph" w:customStyle="1" w:styleId="1B2AA42F53064CAA82D9B3F03492472B">
    <w:name w:val="1B2AA42F53064CAA82D9B3F03492472B"/>
    <w:rsid w:val="008C70EF"/>
  </w:style>
  <w:style w:type="paragraph" w:customStyle="1" w:styleId="BD170521CE7E420CA46B57E82CCD3E34">
    <w:name w:val="BD170521CE7E420CA46B57E82CCD3E34"/>
    <w:rsid w:val="008C70EF"/>
  </w:style>
  <w:style w:type="paragraph" w:customStyle="1" w:styleId="4570D54060DD4630977081162302A10D">
    <w:name w:val="4570D54060DD4630977081162302A10D"/>
    <w:rsid w:val="008C70EF"/>
  </w:style>
  <w:style w:type="paragraph" w:customStyle="1" w:styleId="7693FFD77E6247389ED1249174FFCE4C">
    <w:name w:val="7693FFD77E6247389ED1249174FFCE4C"/>
    <w:rsid w:val="008C70EF"/>
  </w:style>
  <w:style w:type="paragraph" w:customStyle="1" w:styleId="81CC893017D14AE6B4352D08A21AA5FC">
    <w:name w:val="81CC893017D14AE6B4352D08A21AA5FC"/>
    <w:rsid w:val="008C70EF"/>
  </w:style>
  <w:style w:type="paragraph" w:customStyle="1" w:styleId="1BCB81833C774558BA50510788F3129B">
    <w:name w:val="1BCB81833C774558BA50510788F3129B"/>
    <w:rsid w:val="008C70EF"/>
  </w:style>
  <w:style w:type="paragraph" w:customStyle="1" w:styleId="16827009FAF94A2D941BAE2BB43F1C44">
    <w:name w:val="16827009FAF94A2D941BAE2BB43F1C44"/>
    <w:rsid w:val="008C70EF"/>
  </w:style>
  <w:style w:type="paragraph" w:customStyle="1" w:styleId="0A9CA2E466BC4011BD658B49D79A08FA">
    <w:name w:val="0A9CA2E466BC4011BD658B49D79A08FA"/>
    <w:rsid w:val="008C70EF"/>
  </w:style>
  <w:style w:type="paragraph" w:customStyle="1" w:styleId="4D6259C60E6546C99F82D4C1F7E073DF">
    <w:name w:val="4D6259C60E6546C99F82D4C1F7E073DF"/>
    <w:rsid w:val="008C70EF"/>
  </w:style>
  <w:style w:type="paragraph" w:customStyle="1" w:styleId="E5EF44615C2547458AB3C1ABA66D10EB">
    <w:name w:val="E5EF44615C2547458AB3C1ABA66D10EB"/>
    <w:rsid w:val="008C70EF"/>
  </w:style>
  <w:style w:type="paragraph" w:customStyle="1" w:styleId="F762D714519242C3878758E87D576140">
    <w:name w:val="F762D714519242C3878758E87D576140"/>
    <w:rsid w:val="008C70EF"/>
  </w:style>
  <w:style w:type="paragraph" w:customStyle="1" w:styleId="738CA10F599743EC9A37B522BA9327F0">
    <w:name w:val="738CA10F599743EC9A37B522BA9327F0"/>
    <w:rsid w:val="008C70EF"/>
  </w:style>
  <w:style w:type="paragraph" w:customStyle="1" w:styleId="CE16247631B04278A15B3C0C4103FE9D">
    <w:name w:val="CE16247631B04278A15B3C0C4103FE9D"/>
    <w:rsid w:val="008C70EF"/>
  </w:style>
  <w:style w:type="paragraph" w:customStyle="1" w:styleId="638BBEA339994B4CAB0DC49071C94244">
    <w:name w:val="638BBEA339994B4CAB0DC49071C94244"/>
    <w:rsid w:val="008C70EF"/>
  </w:style>
  <w:style w:type="paragraph" w:customStyle="1" w:styleId="50E452951756483E81FF5FEFD8D7698B">
    <w:name w:val="50E452951756483E81FF5FEFD8D7698B"/>
    <w:rsid w:val="008C70EF"/>
  </w:style>
  <w:style w:type="paragraph" w:customStyle="1" w:styleId="2BDF4A4756054E6594CBD84331D62B62">
    <w:name w:val="2BDF4A4756054E6594CBD84331D62B62"/>
    <w:rsid w:val="008C70EF"/>
  </w:style>
  <w:style w:type="paragraph" w:customStyle="1" w:styleId="A0A10722B9874FFA9EEB986D880EF40D">
    <w:name w:val="A0A10722B9874FFA9EEB986D880EF40D"/>
    <w:rsid w:val="008C70EF"/>
  </w:style>
  <w:style w:type="paragraph" w:customStyle="1" w:styleId="3FE4AFDABFE044D88DA4863CD9C3CDAB">
    <w:name w:val="3FE4AFDABFE044D88DA4863CD9C3CDAB"/>
    <w:rsid w:val="008C70EF"/>
  </w:style>
  <w:style w:type="paragraph" w:customStyle="1" w:styleId="ECC389E3B9724001B09D1C516B9722F7">
    <w:name w:val="ECC389E3B9724001B09D1C516B9722F7"/>
    <w:rsid w:val="008C70EF"/>
  </w:style>
  <w:style w:type="paragraph" w:customStyle="1" w:styleId="CEA8A0D1CBDF475CA22CE3C25D8AA0EA">
    <w:name w:val="CEA8A0D1CBDF475CA22CE3C25D8AA0EA"/>
    <w:rsid w:val="008C70EF"/>
  </w:style>
  <w:style w:type="paragraph" w:customStyle="1" w:styleId="769062B47D334BBABD3DDECBE841D2DD">
    <w:name w:val="769062B47D334BBABD3DDECBE841D2DD"/>
    <w:rsid w:val="008C70EF"/>
  </w:style>
  <w:style w:type="paragraph" w:customStyle="1" w:styleId="12E0AB514A4F4FECAC7730772554F517">
    <w:name w:val="12E0AB514A4F4FECAC7730772554F517"/>
    <w:rsid w:val="008C70EF"/>
  </w:style>
  <w:style w:type="paragraph" w:customStyle="1" w:styleId="FBD1FF9F708A49719B056B76BA80650E">
    <w:name w:val="FBD1FF9F708A49719B056B76BA80650E"/>
    <w:rsid w:val="006C29C9"/>
  </w:style>
  <w:style w:type="paragraph" w:customStyle="1" w:styleId="AAFC498F25DE4BF09C5CD8D1B8FCA2E5">
    <w:name w:val="AAFC498F25DE4BF09C5CD8D1B8FCA2E5"/>
    <w:rsid w:val="006C29C9"/>
  </w:style>
  <w:style w:type="paragraph" w:customStyle="1" w:styleId="CA5CF8CBE7114CFDB6B594B36D00EAB8">
    <w:name w:val="CA5CF8CBE7114CFDB6B594B36D00EAB8"/>
    <w:rsid w:val="006C29C9"/>
  </w:style>
  <w:style w:type="paragraph" w:customStyle="1" w:styleId="CB6BEE39352F4F95B3E664472C1FCBE4">
    <w:name w:val="CB6BEE39352F4F95B3E664472C1FCBE4"/>
    <w:rsid w:val="006C29C9"/>
  </w:style>
  <w:style w:type="paragraph" w:customStyle="1" w:styleId="28C35230B0FD43E7B1111A4273D53792">
    <w:name w:val="28C35230B0FD43E7B1111A4273D53792"/>
    <w:rsid w:val="006C29C9"/>
  </w:style>
  <w:style w:type="paragraph" w:customStyle="1" w:styleId="6981BBD0C5DA4CD9963543746D17ECA0">
    <w:name w:val="6981BBD0C5DA4CD9963543746D17ECA0"/>
    <w:rsid w:val="006C29C9"/>
  </w:style>
  <w:style w:type="paragraph" w:customStyle="1" w:styleId="3FEC031FB7B54E8DB6D3935816BC8951">
    <w:name w:val="3FEC031FB7B54E8DB6D3935816BC8951"/>
    <w:rsid w:val="006C29C9"/>
  </w:style>
  <w:style w:type="paragraph" w:customStyle="1" w:styleId="48A4622718AA4AF0AA6C51947491D92C">
    <w:name w:val="48A4622718AA4AF0AA6C51947491D92C"/>
    <w:rsid w:val="006C29C9"/>
  </w:style>
  <w:style w:type="paragraph" w:customStyle="1" w:styleId="ADA8E2794E584217A431E504235E8998">
    <w:name w:val="ADA8E2794E584217A431E504235E8998"/>
    <w:rsid w:val="006C29C9"/>
  </w:style>
  <w:style w:type="paragraph" w:customStyle="1" w:styleId="479482CA147D45059AD1A430FEFEB1CC">
    <w:name w:val="479482CA147D45059AD1A430FEFEB1CC"/>
    <w:rsid w:val="006C29C9"/>
  </w:style>
  <w:style w:type="paragraph" w:customStyle="1" w:styleId="BCB465EBD5DF48A99C27E4C9644821CA">
    <w:name w:val="BCB465EBD5DF48A99C27E4C9644821CA"/>
    <w:rsid w:val="006C29C9"/>
  </w:style>
  <w:style w:type="paragraph" w:customStyle="1" w:styleId="C30000EB9EA243EFA365E1105E0064F6">
    <w:name w:val="C30000EB9EA243EFA365E1105E0064F6"/>
    <w:rsid w:val="006C29C9"/>
  </w:style>
  <w:style w:type="paragraph" w:customStyle="1" w:styleId="A196CDFD358C426AAFCC3C961391BEF3">
    <w:name w:val="A196CDFD358C426AAFCC3C961391BEF3"/>
    <w:rsid w:val="006C29C9"/>
  </w:style>
  <w:style w:type="paragraph" w:customStyle="1" w:styleId="B845009292864BCDBC76417A518C28CE">
    <w:name w:val="B845009292864BCDBC76417A518C28CE"/>
    <w:rsid w:val="006C29C9"/>
  </w:style>
  <w:style w:type="paragraph" w:customStyle="1" w:styleId="1B19050FD92D4B54A55D37BCA1AC3A9D">
    <w:name w:val="1B19050FD92D4B54A55D37BCA1AC3A9D"/>
    <w:rsid w:val="006C29C9"/>
  </w:style>
  <w:style w:type="paragraph" w:customStyle="1" w:styleId="D68F565D6243470C9E4257C16D61C390">
    <w:name w:val="D68F565D6243470C9E4257C16D61C390"/>
    <w:rsid w:val="006C29C9"/>
  </w:style>
  <w:style w:type="paragraph" w:customStyle="1" w:styleId="05D880FEFD1F42A181E417A3D17CDA5D">
    <w:name w:val="05D880FEFD1F42A181E417A3D17CDA5D"/>
    <w:rsid w:val="006C29C9"/>
  </w:style>
  <w:style w:type="paragraph" w:customStyle="1" w:styleId="5CAE8B62BDA0452E80FD590D266C16E5">
    <w:name w:val="5CAE8B62BDA0452E80FD590D266C16E5"/>
    <w:rsid w:val="006C29C9"/>
  </w:style>
  <w:style w:type="paragraph" w:customStyle="1" w:styleId="E7904638467C4F27B2520EB49C791D18">
    <w:name w:val="E7904638467C4F27B2520EB49C791D18"/>
    <w:rsid w:val="006C29C9"/>
  </w:style>
  <w:style w:type="paragraph" w:customStyle="1" w:styleId="BD54ECC74295432FBA3D4E75D355C6B0">
    <w:name w:val="BD54ECC74295432FBA3D4E75D355C6B0"/>
    <w:rsid w:val="006C29C9"/>
  </w:style>
  <w:style w:type="paragraph" w:customStyle="1" w:styleId="0F8FACFD363642848BB017784F49962E">
    <w:name w:val="0F8FACFD363642848BB017784F49962E"/>
    <w:rsid w:val="006C29C9"/>
  </w:style>
  <w:style w:type="paragraph" w:customStyle="1" w:styleId="CD9CCBE3752748408F3F9F468DBFE6F2">
    <w:name w:val="CD9CCBE3752748408F3F9F468DBFE6F2"/>
    <w:rsid w:val="006C29C9"/>
  </w:style>
  <w:style w:type="paragraph" w:customStyle="1" w:styleId="A4230AA9EB92485F8C8E4C36F2BE7CE9">
    <w:name w:val="A4230AA9EB92485F8C8E4C36F2BE7CE9"/>
    <w:rsid w:val="006C29C9"/>
  </w:style>
  <w:style w:type="paragraph" w:customStyle="1" w:styleId="B091459E6A694369A7D35E26B1C71991">
    <w:name w:val="B091459E6A694369A7D35E26B1C71991"/>
    <w:rsid w:val="006C29C9"/>
  </w:style>
  <w:style w:type="paragraph" w:customStyle="1" w:styleId="A01733B109F14D3A8DDB69955E9B236E">
    <w:name w:val="A01733B109F14D3A8DDB69955E9B236E"/>
    <w:rsid w:val="006C29C9"/>
  </w:style>
  <w:style w:type="paragraph" w:customStyle="1" w:styleId="FD79133AF50B48DF87F7675FAF8465AA">
    <w:name w:val="FD79133AF50B48DF87F7675FAF8465AA"/>
    <w:rsid w:val="006C29C9"/>
  </w:style>
  <w:style w:type="paragraph" w:customStyle="1" w:styleId="2C852C9A14684EB890F702D396F7147D">
    <w:name w:val="2C852C9A14684EB890F702D396F7147D"/>
    <w:rsid w:val="006C29C9"/>
  </w:style>
  <w:style w:type="paragraph" w:customStyle="1" w:styleId="B9A6DCA5044B45FF8A4314085423F589">
    <w:name w:val="B9A6DCA5044B45FF8A4314085423F589"/>
    <w:rsid w:val="006C29C9"/>
  </w:style>
  <w:style w:type="paragraph" w:customStyle="1" w:styleId="BAF9467400304EC7B72E4B089416369C">
    <w:name w:val="BAF9467400304EC7B72E4B089416369C"/>
    <w:rsid w:val="006C29C9"/>
  </w:style>
  <w:style w:type="paragraph" w:customStyle="1" w:styleId="78DEF9D1F0B44507971F259FA0C270A2">
    <w:name w:val="78DEF9D1F0B44507971F259FA0C270A2"/>
    <w:rsid w:val="006C29C9"/>
  </w:style>
  <w:style w:type="paragraph" w:customStyle="1" w:styleId="7395FD3C7C4F4F11B14F05F274F586E0">
    <w:name w:val="7395FD3C7C4F4F11B14F05F274F586E0"/>
    <w:rsid w:val="006C29C9"/>
  </w:style>
  <w:style w:type="paragraph" w:customStyle="1" w:styleId="A316C7C70E36495BA0CDB893EC69005F">
    <w:name w:val="A316C7C70E36495BA0CDB893EC69005F"/>
    <w:rsid w:val="006C29C9"/>
  </w:style>
  <w:style w:type="paragraph" w:customStyle="1" w:styleId="F3C924B6BC224F2B8C8991A011B1C4F9">
    <w:name w:val="F3C924B6BC224F2B8C8991A011B1C4F9"/>
    <w:rsid w:val="006C29C9"/>
  </w:style>
  <w:style w:type="paragraph" w:customStyle="1" w:styleId="D427935480244C3EB3EDECA30C89967C">
    <w:name w:val="D427935480244C3EB3EDECA30C89967C"/>
    <w:rsid w:val="006C29C9"/>
  </w:style>
  <w:style w:type="paragraph" w:customStyle="1" w:styleId="B8B9099DBE014031AD11B6516214A070">
    <w:name w:val="B8B9099DBE014031AD11B6516214A070"/>
    <w:rsid w:val="006C29C9"/>
  </w:style>
  <w:style w:type="paragraph" w:customStyle="1" w:styleId="E58222EC842348F3B91DE5C50B3D2C92">
    <w:name w:val="E58222EC842348F3B91DE5C50B3D2C92"/>
    <w:rsid w:val="006C29C9"/>
  </w:style>
  <w:style w:type="paragraph" w:customStyle="1" w:styleId="AAC9D31FEA8E4C4896298D44D886D963">
    <w:name w:val="AAC9D31FEA8E4C4896298D44D886D963"/>
    <w:rsid w:val="006C29C9"/>
  </w:style>
  <w:style w:type="paragraph" w:customStyle="1" w:styleId="CAC7600CD40A46F590FB9A588BBC99F1">
    <w:name w:val="CAC7600CD40A46F590FB9A588BBC99F1"/>
    <w:rsid w:val="006C29C9"/>
  </w:style>
  <w:style w:type="paragraph" w:customStyle="1" w:styleId="E5FBB9DEF7344E9192D241267A61808E">
    <w:name w:val="E5FBB9DEF7344E9192D241267A61808E"/>
    <w:rsid w:val="006C29C9"/>
  </w:style>
  <w:style w:type="paragraph" w:customStyle="1" w:styleId="D3C6A04D35A745B6BDDE0F8CD2EA4975">
    <w:name w:val="D3C6A04D35A745B6BDDE0F8CD2EA4975"/>
    <w:rsid w:val="006C29C9"/>
  </w:style>
  <w:style w:type="paragraph" w:customStyle="1" w:styleId="FB399CF1C79C4DD8BAD0CACA2A35F81F">
    <w:name w:val="FB399CF1C79C4DD8BAD0CACA2A35F81F"/>
    <w:rsid w:val="006C29C9"/>
  </w:style>
  <w:style w:type="paragraph" w:customStyle="1" w:styleId="7F63C06957EB49A4A05E00B866DD5E93">
    <w:name w:val="7F63C06957EB49A4A05E00B866DD5E93"/>
    <w:rsid w:val="006C29C9"/>
  </w:style>
  <w:style w:type="paragraph" w:customStyle="1" w:styleId="376577AE032F4DEB99588D8B35DDFB09">
    <w:name w:val="376577AE032F4DEB99588D8B35DDFB09"/>
    <w:rsid w:val="006C29C9"/>
  </w:style>
  <w:style w:type="paragraph" w:customStyle="1" w:styleId="49E490F682ED466990896EF0A515092E">
    <w:name w:val="49E490F682ED466990896EF0A515092E"/>
    <w:rsid w:val="006C29C9"/>
  </w:style>
  <w:style w:type="paragraph" w:customStyle="1" w:styleId="9DA4A1ECA03643849952E11F35FC6995">
    <w:name w:val="9DA4A1ECA03643849952E11F35FC6995"/>
    <w:rsid w:val="006C29C9"/>
  </w:style>
  <w:style w:type="paragraph" w:customStyle="1" w:styleId="87A746F37FC84DDCBE3578A58AE37370">
    <w:name w:val="87A746F37FC84DDCBE3578A58AE37370"/>
    <w:rsid w:val="00E86FA5"/>
  </w:style>
  <w:style w:type="paragraph" w:customStyle="1" w:styleId="FC00754001FA422A8AB85614C6D06B84">
    <w:name w:val="FC00754001FA422A8AB85614C6D06B84"/>
    <w:rsid w:val="00E86FA5"/>
  </w:style>
  <w:style w:type="paragraph" w:customStyle="1" w:styleId="C3C42D1D833942CCB8BA87735721F3D4">
    <w:name w:val="C3C42D1D833942CCB8BA87735721F3D4"/>
    <w:rsid w:val="00E86FA5"/>
  </w:style>
  <w:style w:type="paragraph" w:customStyle="1" w:styleId="265F8119A60E42A78E809335BD51B3CB">
    <w:name w:val="265F8119A60E42A78E809335BD51B3CB"/>
    <w:rsid w:val="00E86FA5"/>
  </w:style>
  <w:style w:type="paragraph" w:customStyle="1" w:styleId="1DAE357A63744985BF853758B0511399">
    <w:name w:val="1DAE357A63744985BF853758B0511399"/>
    <w:rsid w:val="00E86FA5"/>
  </w:style>
  <w:style w:type="paragraph" w:customStyle="1" w:styleId="DA9D5AB3CF7349C1B5AAA0A3B8A4D4D1">
    <w:name w:val="DA9D5AB3CF7349C1B5AAA0A3B8A4D4D1"/>
    <w:rsid w:val="00E86FA5"/>
  </w:style>
  <w:style w:type="paragraph" w:customStyle="1" w:styleId="AD151200B2924C27B8BA3C61893490A7">
    <w:name w:val="AD151200B2924C27B8BA3C61893490A7"/>
    <w:rsid w:val="00E86FA5"/>
  </w:style>
  <w:style w:type="paragraph" w:customStyle="1" w:styleId="42C961826DFF43AFAEC3EB315CBEE646">
    <w:name w:val="42C961826DFF43AFAEC3EB315CBEE646"/>
    <w:rsid w:val="00E86FA5"/>
  </w:style>
  <w:style w:type="paragraph" w:customStyle="1" w:styleId="9EA1C3C7CF4F40D298ECD05A0FD576F0">
    <w:name w:val="9EA1C3C7CF4F40D298ECD05A0FD576F0"/>
    <w:rsid w:val="00E86FA5"/>
  </w:style>
  <w:style w:type="paragraph" w:customStyle="1" w:styleId="3A7A0F7528494936B23E1AC24BEA2115">
    <w:name w:val="3A7A0F7528494936B23E1AC24BEA2115"/>
    <w:rsid w:val="00E86FA5"/>
  </w:style>
  <w:style w:type="paragraph" w:customStyle="1" w:styleId="C3EEE3AD93E14B89B0B05F466D78F7AC">
    <w:name w:val="C3EEE3AD93E14B89B0B05F466D78F7AC"/>
    <w:rsid w:val="00E86FA5"/>
  </w:style>
  <w:style w:type="paragraph" w:customStyle="1" w:styleId="67D4192C873843CBAB083DA26ECB2E1C">
    <w:name w:val="67D4192C873843CBAB083DA26ECB2E1C"/>
    <w:rsid w:val="00E86FA5"/>
  </w:style>
  <w:style w:type="paragraph" w:customStyle="1" w:styleId="C3BE2FE0F02B45B2912171524A91A203">
    <w:name w:val="C3BE2FE0F02B45B2912171524A91A203"/>
    <w:rsid w:val="00E86FA5"/>
  </w:style>
  <w:style w:type="paragraph" w:customStyle="1" w:styleId="0FEB5C8A54644725B214DA8E23EA766A">
    <w:name w:val="0FEB5C8A54644725B214DA8E23EA766A"/>
    <w:rsid w:val="00E86FA5"/>
  </w:style>
  <w:style w:type="paragraph" w:customStyle="1" w:styleId="2A31CCC94F98490CA0750D4DCF1186B0">
    <w:name w:val="2A31CCC94F98490CA0750D4DCF1186B0"/>
    <w:rsid w:val="00E86FA5"/>
  </w:style>
  <w:style w:type="paragraph" w:customStyle="1" w:styleId="CFD2C7B0F9E641F2994384635B417732">
    <w:name w:val="CFD2C7B0F9E641F2994384635B417732"/>
    <w:rsid w:val="00E86FA5"/>
  </w:style>
  <w:style w:type="paragraph" w:customStyle="1" w:styleId="E4EEEE8FF5844ED7AB8A5E8D8DA65E97">
    <w:name w:val="E4EEEE8FF5844ED7AB8A5E8D8DA65E97"/>
    <w:rsid w:val="00E86FA5"/>
  </w:style>
  <w:style w:type="paragraph" w:customStyle="1" w:styleId="E373B99A8F15468CA80C7068041EA0AF">
    <w:name w:val="E373B99A8F15468CA80C7068041EA0AF"/>
    <w:rsid w:val="00E86FA5"/>
  </w:style>
  <w:style w:type="paragraph" w:customStyle="1" w:styleId="1074B57942D546E68A90E473FD158247">
    <w:name w:val="1074B57942D546E68A90E473FD158247"/>
    <w:rsid w:val="00E86FA5"/>
  </w:style>
  <w:style w:type="paragraph" w:customStyle="1" w:styleId="72B0E7AD07D24E4CAC96B16DC14E02A9">
    <w:name w:val="72B0E7AD07D24E4CAC96B16DC14E02A9"/>
    <w:rsid w:val="00E86FA5"/>
  </w:style>
  <w:style w:type="paragraph" w:customStyle="1" w:styleId="837D077D3564461B8EBB1A4DD3CE92B4">
    <w:name w:val="837D077D3564461B8EBB1A4DD3CE92B4"/>
    <w:rsid w:val="00E86FA5"/>
  </w:style>
  <w:style w:type="paragraph" w:customStyle="1" w:styleId="9A740914030D493F9211DBAF312D10B2">
    <w:name w:val="9A740914030D493F9211DBAF312D10B2"/>
    <w:rsid w:val="00E86FA5"/>
  </w:style>
  <w:style w:type="paragraph" w:customStyle="1" w:styleId="E7AE7D8E41EB42B68A51FF29328AA0A1">
    <w:name w:val="E7AE7D8E41EB42B68A51FF29328AA0A1"/>
    <w:rsid w:val="00E86FA5"/>
  </w:style>
  <w:style w:type="paragraph" w:customStyle="1" w:styleId="7260EBCC7422463FA3ED4E9AB6C8E780">
    <w:name w:val="7260EBCC7422463FA3ED4E9AB6C8E780"/>
    <w:rsid w:val="00E86FA5"/>
  </w:style>
  <w:style w:type="paragraph" w:customStyle="1" w:styleId="D5453790703C40FF88079ACB78F14EF0">
    <w:name w:val="D5453790703C40FF88079ACB78F14EF0"/>
    <w:rsid w:val="00E86FA5"/>
  </w:style>
  <w:style w:type="paragraph" w:customStyle="1" w:styleId="D0A374C16424413E957AF0459291FF45">
    <w:name w:val="D0A374C16424413E957AF0459291FF45"/>
    <w:rsid w:val="00E86FA5"/>
  </w:style>
  <w:style w:type="paragraph" w:customStyle="1" w:styleId="80A21C8688064C9CA04C869036BA2D90">
    <w:name w:val="80A21C8688064C9CA04C869036BA2D90"/>
    <w:rsid w:val="00E86FA5"/>
  </w:style>
  <w:style w:type="paragraph" w:customStyle="1" w:styleId="65335A7A2923496F8DC12626B88DDE4C">
    <w:name w:val="65335A7A2923496F8DC12626B88DDE4C"/>
    <w:rsid w:val="00E86FA5"/>
  </w:style>
  <w:style w:type="paragraph" w:customStyle="1" w:styleId="57C2737D783E416F82030EDB1D7C1760">
    <w:name w:val="57C2737D783E416F82030EDB1D7C1760"/>
    <w:rsid w:val="00E86FA5"/>
  </w:style>
  <w:style w:type="paragraph" w:customStyle="1" w:styleId="945B6B4E6B15469395794764A1F671DB">
    <w:name w:val="945B6B4E6B15469395794764A1F671DB"/>
    <w:rsid w:val="00E86FA5"/>
  </w:style>
  <w:style w:type="paragraph" w:customStyle="1" w:styleId="2585AB5A4A3D4207B28A4EB204C79D5C">
    <w:name w:val="2585AB5A4A3D4207B28A4EB204C79D5C"/>
    <w:rsid w:val="00E86FA5"/>
  </w:style>
  <w:style w:type="paragraph" w:customStyle="1" w:styleId="D3AF089D96A24AFA9F646BF3C23CD59F">
    <w:name w:val="D3AF089D96A24AFA9F646BF3C23CD59F"/>
    <w:rsid w:val="00E86FA5"/>
  </w:style>
  <w:style w:type="paragraph" w:customStyle="1" w:styleId="945068B96B7C4A32AF0FBB0E19707FD6">
    <w:name w:val="945068B96B7C4A32AF0FBB0E19707FD6"/>
    <w:rsid w:val="00E86FA5"/>
  </w:style>
  <w:style w:type="paragraph" w:customStyle="1" w:styleId="6D78FC81963C496BB28124DBF0596044">
    <w:name w:val="6D78FC81963C496BB28124DBF0596044"/>
    <w:rsid w:val="00E86FA5"/>
  </w:style>
  <w:style w:type="paragraph" w:customStyle="1" w:styleId="2D63F62377BB40E196EB38DEC5DF3CE9">
    <w:name w:val="2D63F62377BB40E196EB38DEC5DF3CE9"/>
    <w:rsid w:val="00E86FA5"/>
  </w:style>
  <w:style w:type="paragraph" w:customStyle="1" w:styleId="7B2CAE2753CB4798BA29E33A21D6835F">
    <w:name w:val="7B2CAE2753CB4798BA29E33A21D6835F"/>
    <w:rsid w:val="00E86FA5"/>
  </w:style>
  <w:style w:type="paragraph" w:customStyle="1" w:styleId="C7E40D4265CC44CEBCCEDA905B74AAE0">
    <w:name w:val="C7E40D4265CC44CEBCCEDA905B74AAE0"/>
    <w:rsid w:val="00E86FA5"/>
  </w:style>
  <w:style w:type="paragraph" w:customStyle="1" w:styleId="9394387A25EF48998F12A3EA87C454D0">
    <w:name w:val="9394387A25EF48998F12A3EA87C454D0"/>
    <w:rsid w:val="00E86FA5"/>
  </w:style>
  <w:style w:type="paragraph" w:customStyle="1" w:styleId="D519F00052BD4C3BB3FF7D02EF9A5AE0">
    <w:name w:val="D519F00052BD4C3BB3FF7D02EF9A5AE0"/>
    <w:rsid w:val="00E86FA5"/>
  </w:style>
  <w:style w:type="paragraph" w:customStyle="1" w:styleId="CC14EF84A99A42B4AD1ED072342EDDCC">
    <w:name w:val="CC14EF84A99A42B4AD1ED072342EDDCC"/>
    <w:rsid w:val="00E86FA5"/>
  </w:style>
  <w:style w:type="paragraph" w:customStyle="1" w:styleId="27B640D4676D44A7B3C596A8A084D45D">
    <w:name w:val="27B640D4676D44A7B3C596A8A084D45D"/>
    <w:rsid w:val="00E86FA5"/>
  </w:style>
  <w:style w:type="paragraph" w:customStyle="1" w:styleId="F8AC86DAD1D84421969B92A3D239A515">
    <w:name w:val="F8AC86DAD1D84421969B92A3D239A515"/>
    <w:rsid w:val="00E86FA5"/>
  </w:style>
  <w:style w:type="paragraph" w:customStyle="1" w:styleId="0DE58ADDA33849739682D0E7F0303EA8">
    <w:name w:val="0DE58ADDA33849739682D0E7F0303EA8"/>
    <w:rsid w:val="00E86FA5"/>
  </w:style>
  <w:style w:type="paragraph" w:customStyle="1" w:styleId="5F08C6B8232D445ABD4B9069F0C79D33">
    <w:name w:val="5F08C6B8232D445ABD4B9069F0C79D33"/>
    <w:rsid w:val="00E86FA5"/>
  </w:style>
  <w:style w:type="paragraph" w:customStyle="1" w:styleId="490575A456534408BBCE02C40EA498B3">
    <w:name w:val="490575A456534408BBCE02C40EA498B3"/>
    <w:rsid w:val="00E86FA5"/>
  </w:style>
  <w:style w:type="paragraph" w:customStyle="1" w:styleId="6684725953AB422D8321451994DA9250">
    <w:name w:val="6684725953AB422D8321451994DA9250"/>
    <w:rsid w:val="00E86FA5"/>
  </w:style>
  <w:style w:type="paragraph" w:customStyle="1" w:styleId="780770913FAC42B197A636E64550F596">
    <w:name w:val="780770913FAC42B197A636E64550F596"/>
    <w:rsid w:val="00E86FA5"/>
  </w:style>
  <w:style w:type="paragraph" w:customStyle="1" w:styleId="46EE6AE4D3334A618AFABF39AF3BE950">
    <w:name w:val="46EE6AE4D3334A618AFABF39AF3BE950"/>
    <w:rsid w:val="00E86FA5"/>
  </w:style>
  <w:style w:type="paragraph" w:customStyle="1" w:styleId="39C8FA7219284C8988871101D8D590DF">
    <w:name w:val="39C8FA7219284C8988871101D8D590DF"/>
    <w:rsid w:val="00E86FA5"/>
  </w:style>
  <w:style w:type="paragraph" w:customStyle="1" w:styleId="DE8CA44202F647318CFF61E83877932B">
    <w:name w:val="DE8CA44202F647318CFF61E83877932B"/>
    <w:rsid w:val="00E86FA5"/>
  </w:style>
  <w:style w:type="paragraph" w:customStyle="1" w:styleId="8AB9F41E11BD446C9A0EE41EE01EE2E5">
    <w:name w:val="8AB9F41E11BD446C9A0EE41EE01EE2E5"/>
    <w:rsid w:val="00E86FA5"/>
  </w:style>
  <w:style w:type="paragraph" w:customStyle="1" w:styleId="B70571C511EA4791BD5F78D588D6EB40">
    <w:name w:val="B70571C511EA4791BD5F78D588D6EB40"/>
    <w:rsid w:val="00E86FA5"/>
  </w:style>
  <w:style w:type="paragraph" w:customStyle="1" w:styleId="91A31EF862854F8693700FEFA60E400C">
    <w:name w:val="91A31EF862854F8693700FEFA60E400C"/>
    <w:rsid w:val="00E86FA5"/>
  </w:style>
  <w:style w:type="paragraph" w:customStyle="1" w:styleId="A056380F25BA4737B3196DBF98A2045C">
    <w:name w:val="A056380F25BA4737B3196DBF98A2045C"/>
    <w:rsid w:val="00E86FA5"/>
  </w:style>
  <w:style w:type="paragraph" w:customStyle="1" w:styleId="1F96397E165D4AFD8FF4D21138250B02">
    <w:name w:val="1F96397E165D4AFD8FF4D21138250B02"/>
    <w:rsid w:val="00E86FA5"/>
  </w:style>
  <w:style w:type="paragraph" w:customStyle="1" w:styleId="7CA73B75CDCA4BDE964DB929521A3C90">
    <w:name w:val="7CA73B75CDCA4BDE964DB929521A3C90"/>
    <w:rsid w:val="00E86FA5"/>
  </w:style>
  <w:style w:type="paragraph" w:customStyle="1" w:styleId="1ACF0CCE67344C94952E115EABEB3D0D">
    <w:name w:val="1ACF0CCE67344C94952E115EABEB3D0D"/>
    <w:rsid w:val="00E86FA5"/>
  </w:style>
  <w:style w:type="paragraph" w:customStyle="1" w:styleId="830EE13A7A5144BE9F7C502342226680">
    <w:name w:val="830EE13A7A5144BE9F7C502342226680"/>
    <w:rsid w:val="00E86FA5"/>
  </w:style>
  <w:style w:type="paragraph" w:customStyle="1" w:styleId="EE12CFFA2712449E85DEB5DA092D203B">
    <w:name w:val="EE12CFFA2712449E85DEB5DA092D203B"/>
    <w:rsid w:val="00E86FA5"/>
  </w:style>
  <w:style w:type="paragraph" w:customStyle="1" w:styleId="9ACCF8D564B6468B8344B03DCD006E3D">
    <w:name w:val="9ACCF8D564B6468B8344B03DCD006E3D"/>
    <w:rsid w:val="00E86FA5"/>
  </w:style>
  <w:style w:type="paragraph" w:customStyle="1" w:styleId="B83C2EE92C63432BA103E161DB866A92">
    <w:name w:val="B83C2EE92C63432BA103E161DB866A92"/>
    <w:rsid w:val="00E86FA5"/>
  </w:style>
  <w:style w:type="paragraph" w:customStyle="1" w:styleId="73A6451961FC461EA999C88AFDC9393B">
    <w:name w:val="73A6451961FC461EA999C88AFDC9393B"/>
    <w:rsid w:val="00E86FA5"/>
  </w:style>
  <w:style w:type="paragraph" w:customStyle="1" w:styleId="284DF63DEC9740C7BFEA4E3740EA5E6A">
    <w:name w:val="284DF63DEC9740C7BFEA4E3740EA5E6A"/>
    <w:rsid w:val="00E86FA5"/>
  </w:style>
  <w:style w:type="paragraph" w:customStyle="1" w:styleId="023DDB4AF73F4E96BD31C891E390643B">
    <w:name w:val="023DDB4AF73F4E96BD31C891E390643B"/>
    <w:rsid w:val="00E86FA5"/>
  </w:style>
  <w:style w:type="paragraph" w:customStyle="1" w:styleId="C77DED23792341E999EDDE43BB06F798">
    <w:name w:val="C77DED23792341E999EDDE43BB06F798"/>
    <w:rsid w:val="00E86FA5"/>
  </w:style>
  <w:style w:type="paragraph" w:customStyle="1" w:styleId="3F99619F5E1F4F3F8FC8A98C8811D6BA">
    <w:name w:val="3F99619F5E1F4F3F8FC8A98C8811D6BA"/>
    <w:rsid w:val="00E86FA5"/>
  </w:style>
  <w:style w:type="paragraph" w:customStyle="1" w:styleId="8C1B59D871734349A1CAFBE803A1AC7D">
    <w:name w:val="8C1B59D871734349A1CAFBE803A1AC7D"/>
    <w:rsid w:val="00E86FA5"/>
  </w:style>
  <w:style w:type="paragraph" w:customStyle="1" w:styleId="8E517951AE244DD3AFA8EEB4F2EEDE27">
    <w:name w:val="8E517951AE244DD3AFA8EEB4F2EEDE27"/>
    <w:rsid w:val="00E86FA5"/>
  </w:style>
  <w:style w:type="paragraph" w:customStyle="1" w:styleId="5B3563FB0B7E4D37A69FF68278DC390D">
    <w:name w:val="5B3563FB0B7E4D37A69FF68278DC390D"/>
    <w:rsid w:val="00E86FA5"/>
  </w:style>
  <w:style w:type="paragraph" w:customStyle="1" w:styleId="7358D5C28DA4411FA7CA61E29CD9A293">
    <w:name w:val="7358D5C28DA4411FA7CA61E29CD9A293"/>
    <w:rsid w:val="00E86FA5"/>
  </w:style>
  <w:style w:type="paragraph" w:customStyle="1" w:styleId="57F9836C4C5B41508B0AB8281FD26DF7">
    <w:name w:val="57F9836C4C5B41508B0AB8281FD26DF7"/>
    <w:rsid w:val="00E86FA5"/>
  </w:style>
  <w:style w:type="paragraph" w:customStyle="1" w:styleId="73373B73E2064015A243F6A713032602">
    <w:name w:val="73373B73E2064015A243F6A713032602"/>
    <w:rsid w:val="00E86FA5"/>
  </w:style>
  <w:style w:type="paragraph" w:customStyle="1" w:styleId="B984CC9C61924289BED5C2D9914A9086">
    <w:name w:val="B984CC9C61924289BED5C2D9914A9086"/>
    <w:rsid w:val="00E86FA5"/>
  </w:style>
  <w:style w:type="paragraph" w:customStyle="1" w:styleId="D11B9DA1BC314773B67A03CEC81E8CBB">
    <w:name w:val="D11B9DA1BC314773B67A03CEC81E8CBB"/>
    <w:rsid w:val="00E86FA5"/>
  </w:style>
  <w:style w:type="paragraph" w:customStyle="1" w:styleId="604E7C5EE4FC434A80EA3714E61E4842">
    <w:name w:val="604E7C5EE4FC434A80EA3714E61E4842"/>
    <w:rsid w:val="00E86FA5"/>
  </w:style>
  <w:style w:type="paragraph" w:customStyle="1" w:styleId="0D16E1F1A6134C9CACEC6E5603F631E3">
    <w:name w:val="0D16E1F1A6134C9CACEC6E5603F631E3"/>
    <w:rsid w:val="00E86FA5"/>
  </w:style>
  <w:style w:type="paragraph" w:customStyle="1" w:styleId="B26FAC068F474FBF9162580E35A36BDC">
    <w:name w:val="B26FAC068F474FBF9162580E35A36BDC"/>
    <w:rsid w:val="00E86FA5"/>
  </w:style>
  <w:style w:type="paragraph" w:customStyle="1" w:styleId="B6F27DDEA77745868FFCFABCB4493778">
    <w:name w:val="B6F27DDEA77745868FFCFABCB4493778"/>
    <w:rsid w:val="00E86FA5"/>
  </w:style>
  <w:style w:type="paragraph" w:customStyle="1" w:styleId="C7EED7F5FC5F4C41A7E4019AC77AED64">
    <w:name w:val="C7EED7F5FC5F4C41A7E4019AC77AED64"/>
    <w:rsid w:val="00E86FA5"/>
  </w:style>
  <w:style w:type="paragraph" w:customStyle="1" w:styleId="C1FEB2935E684675A698E9CA8895B3AF">
    <w:name w:val="C1FEB2935E684675A698E9CA8895B3AF"/>
    <w:rsid w:val="00E86FA5"/>
  </w:style>
  <w:style w:type="paragraph" w:customStyle="1" w:styleId="C838306DFE024977867D64F4195D64F4">
    <w:name w:val="C838306DFE024977867D64F4195D64F4"/>
    <w:rsid w:val="00E86FA5"/>
  </w:style>
  <w:style w:type="paragraph" w:customStyle="1" w:styleId="98D560A7DC2147E0A91D41FF331953C5">
    <w:name w:val="98D560A7DC2147E0A91D41FF331953C5"/>
    <w:rsid w:val="00E86FA5"/>
  </w:style>
  <w:style w:type="paragraph" w:customStyle="1" w:styleId="DD7E9166501D4751BBECA27CA014338D">
    <w:name w:val="DD7E9166501D4751BBECA27CA014338D"/>
    <w:rsid w:val="00E86FA5"/>
  </w:style>
  <w:style w:type="paragraph" w:customStyle="1" w:styleId="79FD9BACDAD64428AD0817F8023B2FC9">
    <w:name w:val="79FD9BACDAD64428AD0817F8023B2FC9"/>
    <w:rsid w:val="00E86FA5"/>
  </w:style>
  <w:style w:type="paragraph" w:customStyle="1" w:styleId="7AA0E1D60F724099AA56BC70777E1116">
    <w:name w:val="7AA0E1D60F724099AA56BC70777E1116"/>
    <w:rsid w:val="00E86FA5"/>
  </w:style>
  <w:style w:type="paragraph" w:customStyle="1" w:styleId="1E2E862562E14C3E9457F0EFBC45B50D">
    <w:name w:val="1E2E862562E14C3E9457F0EFBC45B50D"/>
    <w:rsid w:val="00E86FA5"/>
  </w:style>
  <w:style w:type="paragraph" w:customStyle="1" w:styleId="CCB35A6FAA5346F3A43D227E0037DCB9">
    <w:name w:val="CCB35A6FAA5346F3A43D227E0037DCB9"/>
    <w:rsid w:val="00E86FA5"/>
  </w:style>
  <w:style w:type="paragraph" w:customStyle="1" w:styleId="46768850F292434EAF0961695771434F">
    <w:name w:val="46768850F292434EAF0961695771434F"/>
    <w:rsid w:val="00E86FA5"/>
  </w:style>
  <w:style w:type="paragraph" w:customStyle="1" w:styleId="E98E10A26D714A81848E330F4ACF64B1">
    <w:name w:val="E98E10A26D714A81848E330F4ACF64B1"/>
    <w:rsid w:val="00E86FA5"/>
  </w:style>
  <w:style w:type="paragraph" w:customStyle="1" w:styleId="BCCD9B0616CF41C08FD99AE3E0298D44">
    <w:name w:val="BCCD9B0616CF41C08FD99AE3E0298D44"/>
    <w:rsid w:val="00E86FA5"/>
  </w:style>
  <w:style w:type="paragraph" w:customStyle="1" w:styleId="CE57413EF8AC474AB774D76BA1F3CFF6">
    <w:name w:val="CE57413EF8AC474AB774D76BA1F3CFF6"/>
    <w:rsid w:val="00E86FA5"/>
  </w:style>
  <w:style w:type="paragraph" w:customStyle="1" w:styleId="E52928293EBD41D38D6BD2646409301C">
    <w:name w:val="E52928293EBD41D38D6BD2646409301C"/>
    <w:rsid w:val="00E86FA5"/>
  </w:style>
  <w:style w:type="paragraph" w:customStyle="1" w:styleId="BE88C9DA7E474BA493E972CB6E13C7A3">
    <w:name w:val="BE88C9DA7E474BA493E972CB6E13C7A3"/>
    <w:rsid w:val="00E86FA5"/>
  </w:style>
  <w:style w:type="paragraph" w:customStyle="1" w:styleId="09BCA4FF643741F0AA4F8E470C61C854">
    <w:name w:val="09BCA4FF643741F0AA4F8E470C61C854"/>
    <w:rsid w:val="00E86FA5"/>
  </w:style>
  <w:style w:type="paragraph" w:customStyle="1" w:styleId="3D34AF9F452043D193A70560696C7C05">
    <w:name w:val="3D34AF9F452043D193A70560696C7C05"/>
    <w:rsid w:val="00E86FA5"/>
  </w:style>
  <w:style w:type="paragraph" w:customStyle="1" w:styleId="D868C16FE86C4EDD8301E54A2F2B9660">
    <w:name w:val="D868C16FE86C4EDD8301E54A2F2B9660"/>
    <w:rsid w:val="00E86FA5"/>
  </w:style>
  <w:style w:type="paragraph" w:customStyle="1" w:styleId="8D76EA3ECBC74A75A2D286BBABC150F4">
    <w:name w:val="8D76EA3ECBC74A75A2D286BBABC150F4"/>
    <w:rsid w:val="00E86FA5"/>
  </w:style>
  <w:style w:type="paragraph" w:customStyle="1" w:styleId="F465A94EA8284BC9A925CF3CC3E7BFCA">
    <w:name w:val="F465A94EA8284BC9A925CF3CC3E7BFCA"/>
    <w:rsid w:val="00E86FA5"/>
  </w:style>
  <w:style w:type="paragraph" w:customStyle="1" w:styleId="7501407248884EA398D68445148A50B8">
    <w:name w:val="7501407248884EA398D68445148A50B8"/>
    <w:rsid w:val="00E86FA5"/>
  </w:style>
  <w:style w:type="paragraph" w:customStyle="1" w:styleId="5E2D0F116DFC4238B8EB2C951A2E082B">
    <w:name w:val="5E2D0F116DFC4238B8EB2C951A2E082B"/>
    <w:rsid w:val="00E86FA5"/>
  </w:style>
  <w:style w:type="paragraph" w:customStyle="1" w:styleId="7278ADC1D85F45F1825B6CEA9A4C6C81">
    <w:name w:val="7278ADC1D85F45F1825B6CEA9A4C6C81"/>
    <w:rsid w:val="00E86FA5"/>
  </w:style>
  <w:style w:type="paragraph" w:customStyle="1" w:styleId="99EA9298B1584D358E7231566691A96D">
    <w:name w:val="99EA9298B1584D358E7231566691A96D"/>
    <w:rsid w:val="00E86FA5"/>
  </w:style>
  <w:style w:type="paragraph" w:customStyle="1" w:styleId="FB8AC1DACC0843698F1F76C45A6403C0">
    <w:name w:val="FB8AC1DACC0843698F1F76C45A6403C0"/>
    <w:rsid w:val="00E86FA5"/>
  </w:style>
  <w:style w:type="paragraph" w:customStyle="1" w:styleId="5E6E5769FA694501B5BF76A8EF94A9A0">
    <w:name w:val="5E6E5769FA694501B5BF76A8EF94A9A0"/>
    <w:rsid w:val="00E86FA5"/>
  </w:style>
  <w:style w:type="paragraph" w:customStyle="1" w:styleId="EC24389837004415B291B0E8CCBD2A12">
    <w:name w:val="EC24389837004415B291B0E8CCBD2A12"/>
    <w:rsid w:val="00E86FA5"/>
  </w:style>
  <w:style w:type="paragraph" w:customStyle="1" w:styleId="E5A726B923E24BFF9D8A9649B0BC7A13">
    <w:name w:val="E5A726B923E24BFF9D8A9649B0BC7A13"/>
    <w:rsid w:val="00E86FA5"/>
  </w:style>
  <w:style w:type="paragraph" w:customStyle="1" w:styleId="B1CED15994204E5FA2BCFB0D0F1DBE05">
    <w:name w:val="B1CED15994204E5FA2BCFB0D0F1DBE05"/>
    <w:rsid w:val="00E86FA5"/>
  </w:style>
  <w:style w:type="paragraph" w:customStyle="1" w:styleId="9367BE79C26F4DBFBAEC26691ABF5227">
    <w:name w:val="9367BE79C26F4DBFBAEC26691ABF5227"/>
    <w:rsid w:val="00E86FA5"/>
  </w:style>
  <w:style w:type="paragraph" w:customStyle="1" w:styleId="1DE6B5A15BDD4BB8BE3F76903D8E771A">
    <w:name w:val="1DE6B5A15BDD4BB8BE3F76903D8E771A"/>
    <w:rsid w:val="00E86FA5"/>
  </w:style>
  <w:style w:type="paragraph" w:customStyle="1" w:styleId="E9AEE2F54BA5472CBC39CADCEB4797BD">
    <w:name w:val="E9AEE2F54BA5472CBC39CADCEB4797BD"/>
    <w:rsid w:val="00E86FA5"/>
  </w:style>
  <w:style w:type="paragraph" w:customStyle="1" w:styleId="88FD69A71AF849FEADCA3EA1C4970E3C">
    <w:name w:val="88FD69A71AF849FEADCA3EA1C4970E3C"/>
    <w:rsid w:val="00E86FA5"/>
  </w:style>
  <w:style w:type="paragraph" w:customStyle="1" w:styleId="5D51B46B4E574476A896401531E74D41">
    <w:name w:val="5D51B46B4E574476A896401531E74D41"/>
    <w:rsid w:val="00E86FA5"/>
  </w:style>
  <w:style w:type="paragraph" w:customStyle="1" w:styleId="11FBBFBE06464E0F92A51292A4833263">
    <w:name w:val="11FBBFBE06464E0F92A51292A4833263"/>
    <w:rsid w:val="00E86FA5"/>
  </w:style>
  <w:style w:type="paragraph" w:customStyle="1" w:styleId="D3DE50FB0BBC4D0C830F41B741F8F460">
    <w:name w:val="D3DE50FB0BBC4D0C830F41B741F8F460"/>
    <w:rsid w:val="00E86FA5"/>
  </w:style>
  <w:style w:type="paragraph" w:customStyle="1" w:styleId="0C74065C93E243C69C71D8BE08EAF430">
    <w:name w:val="0C74065C93E243C69C71D8BE08EAF430"/>
    <w:rsid w:val="00E86FA5"/>
  </w:style>
  <w:style w:type="paragraph" w:customStyle="1" w:styleId="2F06FAA4BCAC4377B9AF5C387108D148">
    <w:name w:val="2F06FAA4BCAC4377B9AF5C387108D148"/>
    <w:rsid w:val="00E86FA5"/>
  </w:style>
  <w:style w:type="paragraph" w:customStyle="1" w:styleId="00C56B49C6A242239D75FBEAFC9F177B">
    <w:name w:val="00C56B49C6A242239D75FBEAFC9F177B"/>
    <w:rsid w:val="00E86FA5"/>
  </w:style>
  <w:style w:type="paragraph" w:customStyle="1" w:styleId="D32F9F3147E24021B4E3AF53C0E9F0E6">
    <w:name w:val="D32F9F3147E24021B4E3AF53C0E9F0E6"/>
    <w:rsid w:val="00E86FA5"/>
  </w:style>
  <w:style w:type="paragraph" w:customStyle="1" w:styleId="0D9DC6E7FFB8478495C252679044DEC3">
    <w:name w:val="0D9DC6E7FFB8478495C252679044DEC3"/>
    <w:rsid w:val="00E86FA5"/>
  </w:style>
  <w:style w:type="paragraph" w:customStyle="1" w:styleId="929A5F8916CD475B8E52802D486F8964">
    <w:name w:val="929A5F8916CD475B8E52802D486F8964"/>
    <w:rsid w:val="00E86FA5"/>
  </w:style>
  <w:style w:type="paragraph" w:customStyle="1" w:styleId="F1D521BF082449B7B9F2DD6169B53D94">
    <w:name w:val="F1D521BF082449B7B9F2DD6169B53D94"/>
    <w:rsid w:val="00E86FA5"/>
  </w:style>
  <w:style w:type="paragraph" w:customStyle="1" w:styleId="2C0019936AFB4406B870AB1DD2A86F2A">
    <w:name w:val="2C0019936AFB4406B870AB1DD2A86F2A"/>
    <w:rsid w:val="00E86FA5"/>
  </w:style>
  <w:style w:type="paragraph" w:customStyle="1" w:styleId="5AA24A1F74D14EA4968BA76014251FB8">
    <w:name w:val="5AA24A1F74D14EA4968BA76014251FB8"/>
    <w:rsid w:val="00E86FA5"/>
  </w:style>
  <w:style w:type="paragraph" w:customStyle="1" w:styleId="A451745275D34C9584A82B4517547032">
    <w:name w:val="A451745275D34C9584A82B4517547032"/>
    <w:rsid w:val="00E86FA5"/>
  </w:style>
  <w:style w:type="paragraph" w:customStyle="1" w:styleId="A7D248ECC1654F4E92F67B9EC04D4319">
    <w:name w:val="A7D248ECC1654F4E92F67B9EC04D4319"/>
    <w:rsid w:val="00E86FA5"/>
  </w:style>
  <w:style w:type="paragraph" w:customStyle="1" w:styleId="73CBE0ADE9234BB4AE70A8CD9A2218FD">
    <w:name w:val="73CBE0ADE9234BB4AE70A8CD9A2218FD"/>
    <w:rsid w:val="00E86FA5"/>
  </w:style>
  <w:style w:type="paragraph" w:customStyle="1" w:styleId="7C96DDC6D7A2478597A433CF55B768A0">
    <w:name w:val="7C96DDC6D7A2478597A433CF55B768A0"/>
    <w:rsid w:val="00E86FA5"/>
  </w:style>
  <w:style w:type="paragraph" w:customStyle="1" w:styleId="E3662FCD26554CEB9911D18468EB0A6C">
    <w:name w:val="E3662FCD26554CEB9911D18468EB0A6C"/>
    <w:rsid w:val="00E86FA5"/>
  </w:style>
  <w:style w:type="paragraph" w:customStyle="1" w:styleId="7D2478C34D9B483E9AA16381BEC01368">
    <w:name w:val="7D2478C34D9B483E9AA16381BEC01368"/>
    <w:rsid w:val="00E86FA5"/>
  </w:style>
  <w:style w:type="paragraph" w:customStyle="1" w:styleId="4A9B90B73A33486390564A66C28F7B7B">
    <w:name w:val="4A9B90B73A33486390564A66C28F7B7B"/>
    <w:rsid w:val="00E86FA5"/>
  </w:style>
  <w:style w:type="paragraph" w:customStyle="1" w:styleId="5A6C7D723CB8455DBD8DE0242AA803C8">
    <w:name w:val="5A6C7D723CB8455DBD8DE0242AA803C8"/>
    <w:rsid w:val="00E86FA5"/>
  </w:style>
  <w:style w:type="paragraph" w:customStyle="1" w:styleId="5147E3871C144C06B87C7E3F1386A7D6">
    <w:name w:val="5147E3871C144C06B87C7E3F1386A7D6"/>
    <w:rsid w:val="00E86FA5"/>
  </w:style>
  <w:style w:type="paragraph" w:customStyle="1" w:styleId="D2C7F352851546A59019FD791B1146A2">
    <w:name w:val="D2C7F352851546A59019FD791B1146A2"/>
    <w:rsid w:val="00E86FA5"/>
  </w:style>
  <w:style w:type="paragraph" w:customStyle="1" w:styleId="5F9911774DE842FAACF7C7B39657B48F">
    <w:name w:val="5F9911774DE842FAACF7C7B39657B48F"/>
    <w:rsid w:val="00E86FA5"/>
  </w:style>
  <w:style w:type="paragraph" w:customStyle="1" w:styleId="E0C9543FD4CF42CB80ADBF5FC20DB4BB">
    <w:name w:val="E0C9543FD4CF42CB80ADBF5FC20DB4BB"/>
    <w:rsid w:val="00E86FA5"/>
  </w:style>
  <w:style w:type="paragraph" w:customStyle="1" w:styleId="E8F0B614FC9D481D9E280DA3D5F0AA67">
    <w:name w:val="E8F0B614FC9D481D9E280DA3D5F0AA67"/>
    <w:rsid w:val="00E86FA5"/>
  </w:style>
  <w:style w:type="paragraph" w:customStyle="1" w:styleId="A9CEA554B53040E3AC525968EBB00F28">
    <w:name w:val="A9CEA554B53040E3AC525968EBB00F28"/>
    <w:rsid w:val="00E86FA5"/>
  </w:style>
  <w:style w:type="paragraph" w:customStyle="1" w:styleId="5D402E05194E4F69B3F800F4ACFDD96B">
    <w:name w:val="5D402E05194E4F69B3F800F4ACFDD96B"/>
    <w:rsid w:val="00E86FA5"/>
  </w:style>
  <w:style w:type="paragraph" w:customStyle="1" w:styleId="DA8FB51E4633406BACB8EB2FB5257AD3">
    <w:name w:val="DA8FB51E4633406BACB8EB2FB5257AD3"/>
    <w:rsid w:val="00E86FA5"/>
  </w:style>
  <w:style w:type="paragraph" w:customStyle="1" w:styleId="2557CC2E83B84E188F71F3BD15FA7F6D">
    <w:name w:val="2557CC2E83B84E188F71F3BD15FA7F6D"/>
    <w:rsid w:val="00E86FA5"/>
  </w:style>
  <w:style w:type="paragraph" w:customStyle="1" w:styleId="A55D0A8EA4634C0D8E44DA138A7B6B15">
    <w:name w:val="A55D0A8EA4634C0D8E44DA138A7B6B15"/>
    <w:rsid w:val="00E86FA5"/>
  </w:style>
  <w:style w:type="paragraph" w:customStyle="1" w:styleId="5E41491B56094407AFE10A051E9440C8">
    <w:name w:val="5E41491B56094407AFE10A051E9440C8"/>
    <w:rsid w:val="00E86FA5"/>
  </w:style>
  <w:style w:type="paragraph" w:customStyle="1" w:styleId="13B690480758408DBF14F243DB4EA732">
    <w:name w:val="13B690480758408DBF14F243DB4EA732"/>
    <w:rsid w:val="00E86FA5"/>
  </w:style>
  <w:style w:type="paragraph" w:customStyle="1" w:styleId="827BE2D4504C4CB2B2631E1ECFBF2E04">
    <w:name w:val="827BE2D4504C4CB2B2631E1ECFBF2E04"/>
    <w:rsid w:val="00E86FA5"/>
  </w:style>
  <w:style w:type="paragraph" w:customStyle="1" w:styleId="D7D0F738D95F4831B6F40B1C86710A4B">
    <w:name w:val="D7D0F738D95F4831B6F40B1C86710A4B"/>
    <w:rsid w:val="00E86FA5"/>
  </w:style>
  <w:style w:type="paragraph" w:customStyle="1" w:styleId="0826CF8751024F2593DFC530693896D2">
    <w:name w:val="0826CF8751024F2593DFC530693896D2"/>
    <w:rsid w:val="00E86FA5"/>
  </w:style>
  <w:style w:type="paragraph" w:customStyle="1" w:styleId="8BEE8FB050D648A68147B22D18D1C0F0">
    <w:name w:val="8BEE8FB050D648A68147B22D18D1C0F0"/>
    <w:rsid w:val="00E86FA5"/>
  </w:style>
  <w:style w:type="paragraph" w:customStyle="1" w:styleId="530F41BA0B8E40A092710125C9D3661E">
    <w:name w:val="530F41BA0B8E40A092710125C9D3661E"/>
    <w:rsid w:val="00E86FA5"/>
  </w:style>
  <w:style w:type="paragraph" w:customStyle="1" w:styleId="7E5A5AC3DA71429AB08B793D72300769">
    <w:name w:val="7E5A5AC3DA71429AB08B793D72300769"/>
    <w:rsid w:val="00E86FA5"/>
  </w:style>
  <w:style w:type="paragraph" w:customStyle="1" w:styleId="67E42FB9467042628EB733EC9AF7EA8D">
    <w:name w:val="67E42FB9467042628EB733EC9AF7EA8D"/>
    <w:rsid w:val="00E86FA5"/>
  </w:style>
  <w:style w:type="paragraph" w:customStyle="1" w:styleId="9B2E592F8E3643048C41F6A9ECC0B6DE">
    <w:name w:val="9B2E592F8E3643048C41F6A9ECC0B6DE"/>
    <w:rsid w:val="00E86FA5"/>
  </w:style>
  <w:style w:type="paragraph" w:customStyle="1" w:styleId="CE1189A249B347FE83A9337BA39BA47C">
    <w:name w:val="CE1189A249B347FE83A9337BA39BA47C"/>
    <w:rsid w:val="00E86FA5"/>
  </w:style>
  <w:style w:type="paragraph" w:customStyle="1" w:styleId="222FE28C49CB4980B54C7D248B29CA3E">
    <w:name w:val="222FE28C49CB4980B54C7D248B29CA3E"/>
    <w:rsid w:val="00E86FA5"/>
  </w:style>
  <w:style w:type="paragraph" w:customStyle="1" w:styleId="CD60D4239DAB4CA4A52EB05ED2BA5801">
    <w:name w:val="CD60D4239DAB4CA4A52EB05ED2BA5801"/>
    <w:rsid w:val="00E86FA5"/>
  </w:style>
  <w:style w:type="paragraph" w:customStyle="1" w:styleId="4969C5A81229412485251C6D0C9509D8">
    <w:name w:val="4969C5A81229412485251C6D0C9509D8"/>
    <w:rsid w:val="00E86FA5"/>
  </w:style>
  <w:style w:type="paragraph" w:customStyle="1" w:styleId="E33B578FECC640F7A5CD32A7C2100F6B">
    <w:name w:val="E33B578FECC640F7A5CD32A7C2100F6B"/>
    <w:rsid w:val="00E86FA5"/>
  </w:style>
  <w:style w:type="paragraph" w:customStyle="1" w:styleId="B40D4E7829DC48A291B2574B8A6A5C50">
    <w:name w:val="B40D4E7829DC48A291B2574B8A6A5C50"/>
    <w:rsid w:val="00E86FA5"/>
  </w:style>
  <w:style w:type="paragraph" w:customStyle="1" w:styleId="93216414F9FF4F70B27CA6C6BBCAFF36">
    <w:name w:val="93216414F9FF4F70B27CA6C6BBCAFF36"/>
    <w:rsid w:val="00E86FA5"/>
  </w:style>
  <w:style w:type="paragraph" w:customStyle="1" w:styleId="63603CBD5A524B179DAFCEC5558356A3">
    <w:name w:val="63603CBD5A524B179DAFCEC5558356A3"/>
    <w:rsid w:val="00E86FA5"/>
  </w:style>
  <w:style w:type="paragraph" w:customStyle="1" w:styleId="20B7A1B09B2347538FCC1017DA026FEE">
    <w:name w:val="20B7A1B09B2347538FCC1017DA026FEE"/>
    <w:rsid w:val="00E86FA5"/>
  </w:style>
  <w:style w:type="paragraph" w:customStyle="1" w:styleId="D5698AD7964B458B8B93946826EC9A22">
    <w:name w:val="D5698AD7964B458B8B93946826EC9A22"/>
    <w:rsid w:val="00E86FA5"/>
  </w:style>
  <w:style w:type="paragraph" w:customStyle="1" w:styleId="BE4448F958AE41B2BA065FC3C72A58FB">
    <w:name w:val="BE4448F958AE41B2BA065FC3C72A58FB"/>
    <w:rsid w:val="00E86FA5"/>
  </w:style>
  <w:style w:type="paragraph" w:customStyle="1" w:styleId="B6D4A9C31F4746D7B084E98D6A0B30DD">
    <w:name w:val="B6D4A9C31F4746D7B084E98D6A0B30DD"/>
    <w:rsid w:val="00E86FA5"/>
  </w:style>
  <w:style w:type="paragraph" w:customStyle="1" w:styleId="C0B3219D2E77414DA7E36214BA7110DA">
    <w:name w:val="C0B3219D2E77414DA7E36214BA7110DA"/>
    <w:rsid w:val="00E86FA5"/>
  </w:style>
  <w:style w:type="paragraph" w:customStyle="1" w:styleId="E6AB21B9798742D6B8DA0F6D02B14B84">
    <w:name w:val="E6AB21B9798742D6B8DA0F6D02B14B84"/>
    <w:rsid w:val="00E86FA5"/>
  </w:style>
  <w:style w:type="paragraph" w:customStyle="1" w:styleId="690EDF85A83849138F7862B3D925E422">
    <w:name w:val="690EDF85A83849138F7862B3D925E422"/>
    <w:rsid w:val="00E86FA5"/>
  </w:style>
  <w:style w:type="paragraph" w:customStyle="1" w:styleId="6EAAFFE8527D4A28A65EECBFEE94127B">
    <w:name w:val="6EAAFFE8527D4A28A65EECBFEE94127B"/>
    <w:rsid w:val="00E86FA5"/>
  </w:style>
  <w:style w:type="paragraph" w:customStyle="1" w:styleId="0BFCA45DB7E74781B63D0BDE94D42510">
    <w:name w:val="0BFCA45DB7E74781B63D0BDE94D42510"/>
    <w:rsid w:val="00E86FA5"/>
  </w:style>
  <w:style w:type="paragraph" w:customStyle="1" w:styleId="E4A356A16FC648F6885C1836897877C9">
    <w:name w:val="E4A356A16FC648F6885C1836897877C9"/>
    <w:rsid w:val="00E86FA5"/>
  </w:style>
  <w:style w:type="paragraph" w:customStyle="1" w:styleId="241EE595DCCF4D8890D0AC5C8274B980">
    <w:name w:val="241EE595DCCF4D8890D0AC5C8274B980"/>
    <w:rsid w:val="00E86FA5"/>
  </w:style>
  <w:style w:type="paragraph" w:customStyle="1" w:styleId="1A848360E5B74ECF9EBF9890F3DB3892">
    <w:name w:val="1A848360E5B74ECF9EBF9890F3DB3892"/>
    <w:rsid w:val="00E86FA5"/>
  </w:style>
  <w:style w:type="paragraph" w:customStyle="1" w:styleId="C217D0F5CA014ED4ACEBD99CA0F960B9">
    <w:name w:val="C217D0F5CA014ED4ACEBD99CA0F960B9"/>
    <w:rsid w:val="00392D63"/>
  </w:style>
  <w:style w:type="paragraph" w:customStyle="1" w:styleId="E507E3F61C5B4C2D952B07C2F234BA45">
    <w:name w:val="E507E3F61C5B4C2D952B07C2F234BA45"/>
    <w:rsid w:val="00392D63"/>
  </w:style>
  <w:style w:type="paragraph" w:customStyle="1" w:styleId="B759AEC228824AECBFC75103E46E0A05">
    <w:name w:val="B759AEC228824AECBFC75103E46E0A05"/>
    <w:rsid w:val="00BE6EA2"/>
  </w:style>
  <w:style w:type="paragraph" w:customStyle="1" w:styleId="418C6BDF70BB4E17AC555617671E1018">
    <w:name w:val="418C6BDF70BB4E17AC555617671E1018"/>
    <w:rsid w:val="00BE6EA2"/>
  </w:style>
  <w:style w:type="paragraph" w:customStyle="1" w:styleId="5467E0CDE08B47728986B7596CF460C0">
    <w:name w:val="5467E0CDE08B47728986B7596CF460C0"/>
    <w:rsid w:val="00BE6EA2"/>
  </w:style>
  <w:style w:type="paragraph" w:customStyle="1" w:styleId="EC0EECFAB613454B8C95BF17067D799D">
    <w:name w:val="EC0EECFAB613454B8C95BF17067D799D"/>
    <w:rsid w:val="00BE6EA2"/>
  </w:style>
  <w:style w:type="paragraph" w:customStyle="1" w:styleId="E7414AC23FE742179BDDEDC46309701D">
    <w:name w:val="E7414AC23FE742179BDDEDC46309701D"/>
    <w:rsid w:val="00BE6EA2"/>
  </w:style>
  <w:style w:type="paragraph" w:customStyle="1" w:styleId="1E83D8D27F52480CAA09D2FED3A46B33">
    <w:name w:val="1E83D8D27F52480CAA09D2FED3A46B33"/>
    <w:rsid w:val="00BE6EA2"/>
  </w:style>
  <w:style w:type="paragraph" w:customStyle="1" w:styleId="C0E31F79D46A46DB91E3315FCB8C86D4">
    <w:name w:val="C0E31F79D46A46DB91E3315FCB8C86D4"/>
    <w:rsid w:val="00025A95"/>
  </w:style>
  <w:style w:type="paragraph" w:customStyle="1" w:styleId="57E28ABB273A4944A39EC11012FB8398">
    <w:name w:val="57E28ABB273A4944A39EC11012FB8398"/>
    <w:rsid w:val="00025A95"/>
  </w:style>
  <w:style w:type="paragraph" w:customStyle="1" w:styleId="AE5C5F22B5354C5D978A2CFCD4E9F3EF">
    <w:name w:val="AE5C5F22B5354C5D978A2CFCD4E9F3EF"/>
    <w:rsid w:val="00025A95"/>
  </w:style>
  <w:style w:type="paragraph" w:customStyle="1" w:styleId="6629D076D13B466184F105602E7C10B7">
    <w:name w:val="6629D076D13B466184F105602E7C10B7"/>
    <w:rsid w:val="00025A95"/>
  </w:style>
  <w:style w:type="paragraph" w:customStyle="1" w:styleId="4C0D31C8F2A34BFFBB040FC2464316F7">
    <w:name w:val="4C0D31C8F2A34BFFBB040FC2464316F7"/>
    <w:rsid w:val="00025A95"/>
  </w:style>
  <w:style w:type="paragraph" w:customStyle="1" w:styleId="9FC6C23499D0416A907D9817635387B6">
    <w:name w:val="9FC6C23499D0416A907D9817635387B6"/>
    <w:rsid w:val="00025A95"/>
  </w:style>
  <w:style w:type="paragraph" w:customStyle="1" w:styleId="2D9FFC1A1F144A0092A69DD244920AEE">
    <w:name w:val="2D9FFC1A1F144A0092A69DD244920AEE"/>
    <w:rsid w:val="00025A95"/>
  </w:style>
  <w:style w:type="paragraph" w:customStyle="1" w:styleId="71448BBDDAEC49119E0E3145EF6A0EBB">
    <w:name w:val="71448BBDDAEC49119E0E3145EF6A0EBB"/>
    <w:rsid w:val="00025A95"/>
  </w:style>
  <w:style w:type="paragraph" w:customStyle="1" w:styleId="48018A51F8024A9E92418B935947810B">
    <w:name w:val="48018A51F8024A9E92418B935947810B"/>
    <w:rsid w:val="00025A95"/>
  </w:style>
  <w:style w:type="paragraph" w:customStyle="1" w:styleId="5485E555D3144D43850D58C62F98AAB7">
    <w:name w:val="5485E555D3144D43850D58C62F98AAB7"/>
    <w:rsid w:val="00025A95"/>
  </w:style>
  <w:style w:type="paragraph" w:customStyle="1" w:styleId="C37858B6C49B48E283555A11A349C4DF">
    <w:name w:val="C37858B6C49B48E283555A11A349C4DF"/>
    <w:rsid w:val="00025A95"/>
  </w:style>
  <w:style w:type="paragraph" w:customStyle="1" w:styleId="B5B9D5D3C5C74C67B765B95CF867B15C">
    <w:name w:val="B5B9D5D3C5C74C67B765B95CF867B15C"/>
    <w:rsid w:val="00025A95"/>
  </w:style>
  <w:style w:type="paragraph" w:customStyle="1" w:styleId="D8C34997FD65417C806A1163DD9834BE">
    <w:name w:val="D8C34997FD65417C806A1163DD9834BE"/>
    <w:rsid w:val="00025A95"/>
  </w:style>
  <w:style w:type="paragraph" w:customStyle="1" w:styleId="2AFD9A78AA5E4A63B5EA4E7ACEA53E8A">
    <w:name w:val="2AFD9A78AA5E4A63B5EA4E7ACEA53E8A"/>
    <w:rsid w:val="00025A95"/>
  </w:style>
  <w:style w:type="paragraph" w:customStyle="1" w:styleId="51065023B72E4626A3A8823948D121CF">
    <w:name w:val="51065023B72E4626A3A8823948D121CF"/>
    <w:rsid w:val="00025A95"/>
  </w:style>
  <w:style w:type="paragraph" w:customStyle="1" w:styleId="30590A8C8DDF4AFBB3B5B2A3D5DDCFB4">
    <w:name w:val="30590A8C8DDF4AFBB3B5B2A3D5DDCFB4"/>
    <w:rsid w:val="00025A95"/>
  </w:style>
  <w:style w:type="paragraph" w:customStyle="1" w:styleId="26B76AB1799E4A53A193BB75AD37D9B5">
    <w:name w:val="26B76AB1799E4A53A193BB75AD37D9B5"/>
    <w:rsid w:val="00025A95"/>
  </w:style>
  <w:style w:type="paragraph" w:customStyle="1" w:styleId="9112556C27464C9285D80BB772580C78">
    <w:name w:val="9112556C27464C9285D80BB772580C78"/>
    <w:rsid w:val="00025A95"/>
  </w:style>
  <w:style w:type="paragraph" w:customStyle="1" w:styleId="9F7DCBEA0F3244BDB181A1B9F9EF7B45">
    <w:name w:val="9F7DCBEA0F3244BDB181A1B9F9EF7B45"/>
    <w:rsid w:val="00025A95"/>
  </w:style>
  <w:style w:type="paragraph" w:customStyle="1" w:styleId="86C15CC8707F4C64B947A2C5DCA44702">
    <w:name w:val="86C15CC8707F4C64B947A2C5DCA44702"/>
    <w:rsid w:val="00025A95"/>
  </w:style>
  <w:style w:type="paragraph" w:customStyle="1" w:styleId="CD6C34918AE54FC19D357CC1689A2CC1">
    <w:name w:val="CD6C34918AE54FC19D357CC1689A2CC1"/>
    <w:rsid w:val="00025A95"/>
  </w:style>
  <w:style w:type="paragraph" w:customStyle="1" w:styleId="3AACCDE4E1E94ACF9B90996CA16AD9B6">
    <w:name w:val="3AACCDE4E1E94ACF9B90996CA16AD9B6"/>
    <w:rsid w:val="00025A95"/>
  </w:style>
  <w:style w:type="paragraph" w:customStyle="1" w:styleId="791EF5B96A8A44209D71E5634D92DC48">
    <w:name w:val="791EF5B96A8A44209D71E5634D92DC48"/>
    <w:rsid w:val="00025A95"/>
  </w:style>
  <w:style w:type="paragraph" w:customStyle="1" w:styleId="067F2DB0F87F476CB177E4F79A4FE2F6">
    <w:name w:val="067F2DB0F87F476CB177E4F79A4FE2F6"/>
    <w:rsid w:val="00025A95"/>
  </w:style>
  <w:style w:type="paragraph" w:customStyle="1" w:styleId="F37A0B0E52594E0DBD3491B182A760B8">
    <w:name w:val="F37A0B0E52594E0DBD3491B182A760B8"/>
    <w:rsid w:val="00025A95"/>
  </w:style>
  <w:style w:type="paragraph" w:customStyle="1" w:styleId="83E4385154F04E97BD7A4C1D605E346A">
    <w:name w:val="83E4385154F04E97BD7A4C1D605E346A"/>
    <w:rsid w:val="00025A95"/>
  </w:style>
  <w:style w:type="paragraph" w:customStyle="1" w:styleId="AF26712DE93A4FDC89E5331030CD9232">
    <w:name w:val="AF26712DE93A4FDC89E5331030CD9232"/>
    <w:rsid w:val="00025A95"/>
  </w:style>
  <w:style w:type="paragraph" w:customStyle="1" w:styleId="F4BF75F0C9B04259BBB72A3FB5912AAC">
    <w:name w:val="F4BF75F0C9B04259BBB72A3FB5912AAC"/>
    <w:rsid w:val="00025A95"/>
  </w:style>
  <w:style w:type="paragraph" w:customStyle="1" w:styleId="05F6D672AA2C4FC093D1133FC4C442CE">
    <w:name w:val="05F6D672AA2C4FC093D1133FC4C442CE"/>
    <w:rsid w:val="00025A95"/>
  </w:style>
  <w:style w:type="paragraph" w:customStyle="1" w:styleId="8277441A488048C99DF3DA7BDC721E32">
    <w:name w:val="8277441A488048C99DF3DA7BDC721E32"/>
    <w:rsid w:val="00025A95"/>
  </w:style>
  <w:style w:type="paragraph" w:customStyle="1" w:styleId="E3AA3FF964F14F0688D465B353BC109F">
    <w:name w:val="E3AA3FF964F14F0688D465B353BC109F"/>
    <w:rsid w:val="00025A95"/>
  </w:style>
  <w:style w:type="paragraph" w:customStyle="1" w:styleId="967BC87CA2724EAA9A0119025335D54B">
    <w:name w:val="967BC87CA2724EAA9A0119025335D54B"/>
    <w:rsid w:val="00025A95"/>
  </w:style>
  <w:style w:type="paragraph" w:customStyle="1" w:styleId="E128E6EEF395420AA590CE8C6C976A35">
    <w:name w:val="E128E6EEF395420AA590CE8C6C976A35"/>
    <w:rsid w:val="00025A95"/>
  </w:style>
  <w:style w:type="paragraph" w:customStyle="1" w:styleId="6309FB9630E04AD8AD04DB7E6027425F">
    <w:name w:val="6309FB9630E04AD8AD04DB7E6027425F"/>
    <w:rsid w:val="00025A95"/>
  </w:style>
  <w:style w:type="paragraph" w:customStyle="1" w:styleId="9AA190D1F20D41288E59E15811B7FE8C">
    <w:name w:val="9AA190D1F20D41288E59E15811B7FE8C"/>
    <w:rsid w:val="00025A95"/>
  </w:style>
  <w:style w:type="paragraph" w:customStyle="1" w:styleId="C6BEA592F87841CBB35317D242058EF3">
    <w:name w:val="C6BEA592F87841CBB35317D242058EF3"/>
    <w:rsid w:val="00025A95"/>
  </w:style>
  <w:style w:type="paragraph" w:customStyle="1" w:styleId="21600AE001C74C9A9443D5663ECD5628">
    <w:name w:val="21600AE001C74C9A9443D5663ECD5628"/>
    <w:rsid w:val="00025A95"/>
  </w:style>
  <w:style w:type="paragraph" w:customStyle="1" w:styleId="15277A0587B6486A92DDB7A945B501D7">
    <w:name w:val="15277A0587B6486A92DDB7A945B501D7"/>
    <w:rsid w:val="00025A95"/>
  </w:style>
  <w:style w:type="paragraph" w:customStyle="1" w:styleId="0F1004C1A55248259E650DBC4D6146E7">
    <w:name w:val="0F1004C1A55248259E650DBC4D6146E7"/>
    <w:rsid w:val="00025A95"/>
  </w:style>
  <w:style w:type="paragraph" w:customStyle="1" w:styleId="D2306E475AAA4AA6933B64BCA70E515E">
    <w:name w:val="D2306E475AAA4AA6933B64BCA70E515E"/>
    <w:rsid w:val="00025A95"/>
  </w:style>
  <w:style w:type="paragraph" w:customStyle="1" w:styleId="87B427E43C7243A48BECCD96C9F5AEE7">
    <w:name w:val="87B427E43C7243A48BECCD96C9F5AEE7"/>
    <w:rsid w:val="00025A95"/>
  </w:style>
  <w:style w:type="paragraph" w:customStyle="1" w:styleId="31C63963E02044BBAEA480A64873A134">
    <w:name w:val="31C63963E02044BBAEA480A64873A134"/>
    <w:rsid w:val="00025A95"/>
  </w:style>
  <w:style w:type="paragraph" w:customStyle="1" w:styleId="83D877767AC741CBAEE8B0DE5521310E">
    <w:name w:val="83D877767AC741CBAEE8B0DE5521310E"/>
    <w:rsid w:val="00025A95"/>
  </w:style>
  <w:style w:type="paragraph" w:customStyle="1" w:styleId="688F418D9E524356AEBC61B22DA4B711">
    <w:name w:val="688F418D9E524356AEBC61B22DA4B711"/>
    <w:rsid w:val="00025A95"/>
  </w:style>
  <w:style w:type="paragraph" w:customStyle="1" w:styleId="7F8D23B051AC4DFCA7D195CF8CC7B1ED">
    <w:name w:val="7F8D23B051AC4DFCA7D195CF8CC7B1ED"/>
    <w:rsid w:val="00025A95"/>
  </w:style>
  <w:style w:type="paragraph" w:customStyle="1" w:styleId="FEFAF0FE2E4047F4B128779F2951ADDE">
    <w:name w:val="FEFAF0FE2E4047F4B128779F2951ADDE"/>
    <w:rsid w:val="00025A95"/>
  </w:style>
  <w:style w:type="paragraph" w:customStyle="1" w:styleId="2435959EA9A049C38C4270AC34567EC3">
    <w:name w:val="2435959EA9A049C38C4270AC34567EC3"/>
    <w:rsid w:val="00025A95"/>
  </w:style>
  <w:style w:type="paragraph" w:customStyle="1" w:styleId="D0D552AA561C44F99FACAABB99915617">
    <w:name w:val="D0D552AA561C44F99FACAABB99915617"/>
    <w:rsid w:val="00025A95"/>
  </w:style>
  <w:style w:type="paragraph" w:customStyle="1" w:styleId="6876C7C2089D47A9A97FE96396B1AB85">
    <w:name w:val="6876C7C2089D47A9A97FE96396B1AB85"/>
    <w:rsid w:val="00025A95"/>
  </w:style>
  <w:style w:type="paragraph" w:customStyle="1" w:styleId="02BFDB0DD53841C2A49EC5099B6EF486">
    <w:name w:val="02BFDB0DD53841C2A49EC5099B6EF486"/>
    <w:rsid w:val="00025A95"/>
  </w:style>
  <w:style w:type="paragraph" w:customStyle="1" w:styleId="9F3E018A4CE541ADA05407CA244DBB91">
    <w:name w:val="9F3E018A4CE541ADA05407CA244DBB91"/>
    <w:rsid w:val="00025A95"/>
  </w:style>
  <w:style w:type="paragraph" w:customStyle="1" w:styleId="376544AF38ED46F8BBB7CBD8F57F3711">
    <w:name w:val="376544AF38ED46F8BBB7CBD8F57F3711"/>
    <w:rsid w:val="00025A95"/>
  </w:style>
  <w:style w:type="paragraph" w:customStyle="1" w:styleId="31F6454C93864C908D14063799ACA3D8">
    <w:name w:val="31F6454C93864C908D14063799ACA3D8"/>
    <w:rsid w:val="00025A95"/>
  </w:style>
  <w:style w:type="paragraph" w:customStyle="1" w:styleId="A832AC1A4B6449328358FD2E52D26610">
    <w:name w:val="A832AC1A4B6449328358FD2E52D26610"/>
    <w:rsid w:val="00025A95"/>
  </w:style>
  <w:style w:type="paragraph" w:customStyle="1" w:styleId="0BD654EB9CD34CB0A8D3B92AB199F1A0">
    <w:name w:val="0BD654EB9CD34CB0A8D3B92AB199F1A0"/>
    <w:rsid w:val="00025A95"/>
  </w:style>
  <w:style w:type="paragraph" w:customStyle="1" w:styleId="C123A9566FF44A7589906AC2DA2690DD">
    <w:name w:val="C123A9566FF44A7589906AC2DA2690DD"/>
    <w:rsid w:val="00025A95"/>
  </w:style>
  <w:style w:type="paragraph" w:customStyle="1" w:styleId="DB1FF618A4C64DE58B6CEE9B0A97F87E">
    <w:name w:val="DB1FF618A4C64DE58B6CEE9B0A97F87E"/>
    <w:rsid w:val="00025A95"/>
  </w:style>
  <w:style w:type="paragraph" w:customStyle="1" w:styleId="87213328F0A74753B46ED36DDA264D48">
    <w:name w:val="87213328F0A74753B46ED36DDA264D48"/>
    <w:rsid w:val="00025A95"/>
  </w:style>
  <w:style w:type="paragraph" w:customStyle="1" w:styleId="CD93172C273841B7A054F6101EE69005">
    <w:name w:val="CD93172C273841B7A054F6101EE69005"/>
    <w:rsid w:val="00025A95"/>
  </w:style>
  <w:style w:type="paragraph" w:customStyle="1" w:styleId="22FC9FB2A0A34335889C5D98F94923B3">
    <w:name w:val="22FC9FB2A0A34335889C5D98F94923B3"/>
    <w:rsid w:val="00025A95"/>
  </w:style>
  <w:style w:type="paragraph" w:customStyle="1" w:styleId="0161E4F3C89240F7A5C12CC4A341922E">
    <w:name w:val="0161E4F3C89240F7A5C12CC4A341922E"/>
    <w:rsid w:val="00025A95"/>
  </w:style>
  <w:style w:type="paragraph" w:customStyle="1" w:styleId="B3BAB83E210E475883D51BA6C2B585CB">
    <w:name w:val="B3BAB83E210E475883D51BA6C2B585CB"/>
    <w:rsid w:val="00025A95"/>
  </w:style>
  <w:style w:type="paragraph" w:customStyle="1" w:styleId="F35D352CFE2A4507BA5B9CC8FDC23A14">
    <w:name w:val="F35D352CFE2A4507BA5B9CC8FDC23A14"/>
    <w:rsid w:val="00025A95"/>
  </w:style>
  <w:style w:type="paragraph" w:customStyle="1" w:styleId="FF76C75F6CB14EF58FE6241F5B8DBFA8">
    <w:name w:val="FF76C75F6CB14EF58FE6241F5B8DBFA8"/>
    <w:rsid w:val="00025A95"/>
  </w:style>
  <w:style w:type="paragraph" w:customStyle="1" w:styleId="B2604911B52342BCA71B96E954C4E591">
    <w:name w:val="B2604911B52342BCA71B96E954C4E591"/>
    <w:rsid w:val="00025A95"/>
  </w:style>
  <w:style w:type="paragraph" w:customStyle="1" w:styleId="022D068F2F1E41899BAFF7C1186BC88F">
    <w:name w:val="022D068F2F1E41899BAFF7C1186BC88F"/>
    <w:rsid w:val="00025A95"/>
  </w:style>
  <w:style w:type="paragraph" w:customStyle="1" w:styleId="BE9E8E9953FB4E97B64EF8EB41393BEF">
    <w:name w:val="BE9E8E9953FB4E97B64EF8EB41393BEF"/>
    <w:rsid w:val="00025A95"/>
  </w:style>
  <w:style w:type="paragraph" w:customStyle="1" w:styleId="F0DCD5320DE04EEAA6C73B9027BB4DE6">
    <w:name w:val="F0DCD5320DE04EEAA6C73B9027BB4DE6"/>
    <w:rsid w:val="00025A95"/>
  </w:style>
  <w:style w:type="paragraph" w:customStyle="1" w:styleId="604B42230F9E4970B3164C4D9DE9BA46">
    <w:name w:val="604B42230F9E4970B3164C4D9DE9BA46"/>
    <w:rsid w:val="00025A95"/>
  </w:style>
  <w:style w:type="paragraph" w:customStyle="1" w:styleId="CA2C2FA5B4DC42C5B63D42B4CB07E7C5">
    <w:name w:val="CA2C2FA5B4DC42C5B63D42B4CB07E7C5"/>
    <w:rsid w:val="00025A95"/>
  </w:style>
  <w:style w:type="paragraph" w:customStyle="1" w:styleId="2100C4B7426543EFB6852C653618E98D">
    <w:name w:val="2100C4B7426543EFB6852C653618E98D"/>
    <w:rsid w:val="00025A95"/>
  </w:style>
  <w:style w:type="paragraph" w:customStyle="1" w:styleId="8092539E187040B2870D5537D7FAEEA4">
    <w:name w:val="8092539E187040B2870D5537D7FAEEA4"/>
    <w:rsid w:val="00025A95"/>
  </w:style>
  <w:style w:type="paragraph" w:customStyle="1" w:styleId="E58314F529C14F1FAE0B8B93B6BAF104">
    <w:name w:val="E58314F529C14F1FAE0B8B93B6BAF104"/>
    <w:rsid w:val="00025A95"/>
  </w:style>
  <w:style w:type="paragraph" w:customStyle="1" w:styleId="B874D7C0F725411B8BE4555D8EDE12E3">
    <w:name w:val="B874D7C0F725411B8BE4555D8EDE12E3"/>
    <w:rsid w:val="00025A95"/>
  </w:style>
  <w:style w:type="paragraph" w:customStyle="1" w:styleId="A8EEFDE0AAAF40B4A3C553D790469CC1">
    <w:name w:val="A8EEFDE0AAAF40B4A3C553D790469CC1"/>
    <w:rsid w:val="00025A95"/>
  </w:style>
  <w:style w:type="paragraph" w:customStyle="1" w:styleId="95EEF59DB7184547AC095FAD51EB8B0B">
    <w:name w:val="95EEF59DB7184547AC095FAD51EB8B0B"/>
    <w:rsid w:val="00025A95"/>
  </w:style>
  <w:style w:type="paragraph" w:customStyle="1" w:styleId="3B7E2AEDDF0349889D6ACE680709A92D">
    <w:name w:val="3B7E2AEDDF0349889D6ACE680709A92D"/>
    <w:rsid w:val="00025A95"/>
  </w:style>
  <w:style w:type="paragraph" w:customStyle="1" w:styleId="65129AF3A80443CA90EB573A33C206E0">
    <w:name w:val="65129AF3A80443CA90EB573A33C206E0"/>
    <w:rsid w:val="00025A95"/>
  </w:style>
  <w:style w:type="paragraph" w:customStyle="1" w:styleId="21C1764E9B8C49A5BFBB01CA9FFF5702">
    <w:name w:val="21C1764E9B8C49A5BFBB01CA9FFF5702"/>
    <w:rsid w:val="00025A95"/>
  </w:style>
  <w:style w:type="paragraph" w:customStyle="1" w:styleId="0D04DB9DEC3746D681AA2B2DC62098E8">
    <w:name w:val="0D04DB9DEC3746D681AA2B2DC62098E8"/>
    <w:rsid w:val="00025A95"/>
  </w:style>
  <w:style w:type="paragraph" w:customStyle="1" w:styleId="5AFBAFB668DD43048EF7C7B28194123B">
    <w:name w:val="5AFBAFB668DD43048EF7C7B28194123B"/>
    <w:rsid w:val="00025A95"/>
  </w:style>
  <w:style w:type="paragraph" w:customStyle="1" w:styleId="FB7FB6A4CC474AB69A759825BB8339DE">
    <w:name w:val="FB7FB6A4CC474AB69A759825BB8339DE"/>
    <w:rsid w:val="00025A95"/>
  </w:style>
  <w:style w:type="paragraph" w:customStyle="1" w:styleId="E6DBB01B489C44E0BF44E3C51B412BAE">
    <w:name w:val="E6DBB01B489C44E0BF44E3C51B412BAE"/>
    <w:rsid w:val="00025A95"/>
  </w:style>
  <w:style w:type="paragraph" w:customStyle="1" w:styleId="CEB4737BA58C4B1288C94B314A44D95A">
    <w:name w:val="CEB4737BA58C4B1288C94B314A44D95A"/>
    <w:rsid w:val="00025A95"/>
  </w:style>
  <w:style w:type="paragraph" w:customStyle="1" w:styleId="67FEBC11C234437C92A0EA4BA8BD188A">
    <w:name w:val="67FEBC11C234437C92A0EA4BA8BD188A"/>
    <w:rsid w:val="00025A95"/>
  </w:style>
  <w:style w:type="paragraph" w:customStyle="1" w:styleId="CC5158CB1D0243D19916A9E119D847EE">
    <w:name w:val="CC5158CB1D0243D19916A9E119D847EE"/>
    <w:rsid w:val="00025A95"/>
  </w:style>
  <w:style w:type="paragraph" w:customStyle="1" w:styleId="92E99486CF504A47B2DB2706EFB63B18">
    <w:name w:val="92E99486CF504A47B2DB2706EFB63B18"/>
    <w:rsid w:val="00025A95"/>
  </w:style>
  <w:style w:type="paragraph" w:customStyle="1" w:styleId="AF772EC4D9E044E4B8D0ECDC12FCFBCB">
    <w:name w:val="AF772EC4D9E044E4B8D0ECDC12FCFBCB"/>
    <w:rsid w:val="00025A95"/>
  </w:style>
  <w:style w:type="paragraph" w:customStyle="1" w:styleId="19CBFA5F92024DFC83EF72BBE008AA82">
    <w:name w:val="19CBFA5F92024DFC83EF72BBE008AA82"/>
    <w:rsid w:val="00025A95"/>
  </w:style>
  <w:style w:type="paragraph" w:customStyle="1" w:styleId="605C6E42CBCB4651BA5B49A9DA476DBC">
    <w:name w:val="605C6E42CBCB4651BA5B49A9DA476DBC"/>
    <w:rsid w:val="00025A95"/>
  </w:style>
  <w:style w:type="paragraph" w:customStyle="1" w:styleId="E57A2A1635F8485F97AB8C2075E97B4D">
    <w:name w:val="E57A2A1635F8485F97AB8C2075E97B4D"/>
    <w:rsid w:val="00025A95"/>
  </w:style>
  <w:style w:type="paragraph" w:customStyle="1" w:styleId="48FC741795F64869B50795B28B11425D">
    <w:name w:val="48FC741795F64869B50795B28B11425D"/>
    <w:rsid w:val="00025A95"/>
  </w:style>
  <w:style w:type="paragraph" w:customStyle="1" w:styleId="B72F86DDBEEE488891BB951CF0A3902D">
    <w:name w:val="B72F86DDBEEE488891BB951CF0A3902D"/>
    <w:rsid w:val="00025A95"/>
  </w:style>
  <w:style w:type="paragraph" w:customStyle="1" w:styleId="9BF6E1D39DFD4EF6B7873B58F7088201">
    <w:name w:val="9BF6E1D39DFD4EF6B7873B58F7088201"/>
    <w:rsid w:val="00025A95"/>
  </w:style>
  <w:style w:type="paragraph" w:customStyle="1" w:styleId="6558306AEA474D3696E85A6815BF7A9E">
    <w:name w:val="6558306AEA474D3696E85A6815BF7A9E"/>
    <w:rsid w:val="00025A95"/>
  </w:style>
  <w:style w:type="paragraph" w:customStyle="1" w:styleId="9F0368E9BCD74B018B63A7AD24907866">
    <w:name w:val="9F0368E9BCD74B018B63A7AD24907866"/>
    <w:rsid w:val="00025A95"/>
  </w:style>
  <w:style w:type="paragraph" w:customStyle="1" w:styleId="D1549A28C7C343DD92B514378D852867">
    <w:name w:val="D1549A28C7C343DD92B514378D852867"/>
    <w:rsid w:val="00025A95"/>
  </w:style>
  <w:style w:type="paragraph" w:customStyle="1" w:styleId="ACBE6155FC314F00B1EBFC5DE5D6803A">
    <w:name w:val="ACBE6155FC314F00B1EBFC5DE5D6803A"/>
    <w:rsid w:val="00025A95"/>
  </w:style>
  <w:style w:type="paragraph" w:customStyle="1" w:styleId="D970F072A14D4D9D8DDFD1B00D930EFF">
    <w:name w:val="D970F072A14D4D9D8DDFD1B00D930EFF"/>
    <w:rsid w:val="00025A95"/>
  </w:style>
  <w:style w:type="paragraph" w:customStyle="1" w:styleId="D9F98BBB5F1A40369072C0280A2CF165">
    <w:name w:val="D9F98BBB5F1A40369072C0280A2CF165"/>
    <w:rsid w:val="00025A95"/>
  </w:style>
  <w:style w:type="paragraph" w:customStyle="1" w:styleId="A0C8328457834F1896A75633AB4136DF">
    <w:name w:val="A0C8328457834F1896A75633AB4136DF"/>
    <w:rsid w:val="00025A95"/>
  </w:style>
  <w:style w:type="paragraph" w:customStyle="1" w:styleId="3FB40280F91C4503AD01FF8DFFF56414">
    <w:name w:val="3FB40280F91C4503AD01FF8DFFF56414"/>
    <w:rsid w:val="00025A95"/>
  </w:style>
  <w:style w:type="paragraph" w:customStyle="1" w:styleId="41CD7F04051643A8B1196B6834FC2250">
    <w:name w:val="41CD7F04051643A8B1196B6834FC2250"/>
    <w:rsid w:val="00025A95"/>
  </w:style>
  <w:style w:type="paragraph" w:customStyle="1" w:styleId="1FB643CF6FB7402CBCF9526FCD4169BC">
    <w:name w:val="1FB643CF6FB7402CBCF9526FCD4169BC"/>
    <w:rsid w:val="00025A95"/>
  </w:style>
  <w:style w:type="paragraph" w:customStyle="1" w:styleId="10C235C74D954A73BDFFFDB795711AA4">
    <w:name w:val="10C235C74D954A73BDFFFDB795711AA4"/>
    <w:rsid w:val="00025A95"/>
  </w:style>
  <w:style w:type="paragraph" w:customStyle="1" w:styleId="3BFF685704764B1C9FDAC01A2C67521C">
    <w:name w:val="3BFF685704764B1C9FDAC01A2C67521C"/>
    <w:rsid w:val="00025A95"/>
  </w:style>
  <w:style w:type="paragraph" w:customStyle="1" w:styleId="434B4E4CFD1242F69509F9048A54E603">
    <w:name w:val="434B4E4CFD1242F69509F9048A54E603"/>
    <w:rsid w:val="00025A95"/>
  </w:style>
  <w:style w:type="paragraph" w:customStyle="1" w:styleId="1148050F841B42D98FEE5EDE93642D1B">
    <w:name w:val="1148050F841B42D98FEE5EDE93642D1B"/>
    <w:rsid w:val="00025A95"/>
  </w:style>
  <w:style w:type="paragraph" w:customStyle="1" w:styleId="AC94D5B7699C40FFBFEFFC992200B11C">
    <w:name w:val="AC94D5B7699C40FFBFEFFC992200B11C"/>
    <w:rsid w:val="00025A95"/>
  </w:style>
  <w:style w:type="paragraph" w:customStyle="1" w:styleId="9581C9C4EC314456A8E39CA0610B68A4">
    <w:name w:val="9581C9C4EC314456A8E39CA0610B68A4"/>
    <w:rsid w:val="00025A95"/>
  </w:style>
  <w:style w:type="paragraph" w:customStyle="1" w:styleId="0F2961C03ECD4263B4372F7C20455E08">
    <w:name w:val="0F2961C03ECD4263B4372F7C20455E08"/>
    <w:rsid w:val="00025A95"/>
  </w:style>
  <w:style w:type="paragraph" w:customStyle="1" w:styleId="03842E8329B94EE5A59421768CE4083F">
    <w:name w:val="03842E8329B94EE5A59421768CE4083F"/>
    <w:rsid w:val="00025A95"/>
  </w:style>
  <w:style w:type="paragraph" w:customStyle="1" w:styleId="DDD8E96F63F148749BF2CC3D3575509E">
    <w:name w:val="DDD8E96F63F148749BF2CC3D3575509E"/>
    <w:rsid w:val="00025A95"/>
  </w:style>
  <w:style w:type="paragraph" w:customStyle="1" w:styleId="7D784F00955D489DBE4B975124FCEE74">
    <w:name w:val="7D784F00955D489DBE4B975124FCEE74"/>
    <w:rsid w:val="00025A95"/>
  </w:style>
  <w:style w:type="paragraph" w:customStyle="1" w:styleId="E91DE9A410F34ED29FB9D65BCC8FDDC8">
    <w:name w:val="E91DE9A410F34ED29FB9D65BCC8FDDC8"/>
    <w:rsid w:val="00025A95"/>
  </w:style>
  <w:style w:type="paragraph" w:customStyle="1" w:styleId="DBE1513B85D74E9691CD550BF768AA9B">
    <w:name w:val="DBE1513B85D74E9691CD550BF768AA9B"/>
    <w:rsid w:val="00025A95"/>
  </w:style>
  <w:style w:type="paragraph" w:customStyle="1" w:styleId="647982D8C1AA41D6BEFF2683FDB0B130">
    <w:name w:val="647982D8C1AA41D6BEFF2683FDB0B130"/>
    <w:rsid w:val="00025A95"/>
  </w:style>
  <w:style w:type="paragraph" w:customStyle="1" w:styleId="D43C98716B304C0E99A494E106E9A3F0">
    <w:name w:val="D43C98716B304C0E99A494E106E9A3F0"/>
    <w:rsid w:val="00025A95"/>
  </w:style>
  <w:style w:type="paragraph" w:customStyle="1" w:styleId="DA115AC19B814708AA4D9626930DFBFB">
    <w:name w:val="DA115AC19B814708AA4D9626930DFBFB"/>
    <w:rsid w:val="00025A95"/>
  </w:style>
  <w:style w:type="paragraph" w:customStyle="1" w:styleId="F0FA5EBABD2D480EA6433C88314BE934">
    <w:name w:val="F0FA5EBABD2D480EA6433C88314BE934"/>
    <w:rsid w:val="00025A95"/>
  </w:style>
  <w:style w:type="paragraph" w:customStyle="1" w:styleId="D07DB8E390F04A99B6DF80C5835B4454">
    <w:name w:val="D07DB8E390F04A99B6DF80C5835B4454"/>
    <w:rsid w:val="00025A95"/>
  </w:style>
  <w:style w:type="paragraph" w:customStyle="1" w:styleId="8F10E693135B491390C525283CA8CDFC">
    <w:name w:val="8F10E693135B491390C525283CA8CDFC"/>
    <w:rsid w:val="00025A95"/>
  </w:style>
  <w:style w:type="paragraph" w:customStyle="1" w:styleId="6260EA7611F746FDA833C90C09EF422A">
    <w:name w:val="6260EA7611F746FDA833C90C09EF422A"/>
    <w:rsid w:val="00025A95"/>
  </w:style>
  <w:style w:type="paragraph" w:customStyle="1" w:styleId="D0F2C6AF8A994B56A4A17765FDB621A7">
    <w:name w:val="D0F2C6AF8A994B56A4A17765FDB621A7"/>
    <w:rsid w:val="00025A95"/>
  </w:style>
  <w:style w:type="paragraph" w:customStyle="1" w:styleId="5758512992774D68A6AE2078F684A2C8">
    <w:name w:val="5758512992774D68A6AE2078F684A2C8"/>
    <w:rsid w:val="00025A95"/>
  </w:style>
  <w:style w:type="paragraph" w:customStyle="1" w:styleId="4362D6570DE04A70BB4B712D6912EDB5">
    <w:name w:val="4362D6570DE04A70BB4B712D6912EDB5"/>
    <w:rsid w:val="00025A95"/>
  </w:style>
  <w:style w:type="paragraph" w:customStyle="1" w:styleId="8FE3AE9035884E5E857AFAE689EDD4F5">
    <w:name w:val="8FE3AE9035884E5E857AFAE689EDD4F5"/>
    <w:rsid w:val="00025A95"/>
  </w:style>
  <w:style w:type="paragraph" w:customStyle="1" w:styleId="945065F8993A4DD8BD4933E08DB34D2C">
    <w:name w:val="945065F8993A4DD8BD4933E08DB34D2C"/>
    <w:rsid w:val="00025A95"/>
  </w:style>
  <w:style w:type="paragraph" w:customStyle="1" w:styleId="A000A2BE474A47DEB1812A62799C691C">
    <w:name w:val="A000A2BE474A47DEB1812A62799C691C"/>
    <w:rsid w:val="00025A95"/>
  </w:style>
  <w:style w:type="paragraph" w:customStyle="1" w:styleId="698A5EBF868D4BB98B45EAABC7B8C87D">
    <w:name w:val="698A5EBF868D4BB98B45EAABC7B8C87D"/>
    <w:rsid w:val="00F34B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995E42-E3D0-40F7-8B6B-24A0D893E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F-851-16 B First Article Inspection Form 3</Template>
  <TotalTime>1</TotalTime>
  <Pages>1</Pages>
  <Words>637</Words>
  <Characters>3632</Characters>
  <Application>Microsoft Office Word</Application>
  <DocSecurity>0</DocSecurity>
  <Lines>30</Lines>
  <Paragraphs>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BURRANA FAI</vt:lpstr>
      <vt:lpstr>AS9102 Rev A Form 1</vt:lpstr>
    </vt:vector>
  </TitlesOfParts>
  <Company>digEcor</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BURRANA FAI</dc:title>
  <dc:subject/>
  <dc:creator>Brian R. Olea</dc:creator>
  <cp:keywords>[FAI No.]</cp:keywords>
  <dc:description>This form is based on the AS9102 B design but has been modified to fit the needs of BURRANA, digEcor, and MICROAIR</dc:description>
  <cp:lastModifiedBy>Brian Olea</cp:lastModifiedBy>
  <cp:revision>2</cp:revision>
  <cp:lastPrinted>2019-09-22T22:54:00Z</cp:lastPrinted>
  <dcterms:created xsi:type="dcterms:W3CDTF">2019-10-02T03:36:00Z</dcterms:created>
  <dcterms:modified xsi:type="dcterms:W3CDTF">2019-10-02T03:36:00Z</dcterms:modified>
</cp:coreProperties>
</file>